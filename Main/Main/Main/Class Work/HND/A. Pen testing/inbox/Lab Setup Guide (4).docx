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DB40" w14:textId="77777777" w:rsidR="006C28D8" w:rsidRPr="006C28D8" w:rsidRDefault="006C28D8" w:rsidP="006C28D8">
      <w:pPr>
        <w:pStyle w:val="PartTitle"/>
        <w:framePr w:wrap="notBeside"/>
        <w:rPr>
          <w:spacing w:val="0"/>
        </w:rPr>
      </w:pPr>
      <w:r w:rsidRPr="006C28D8">
        <w:rPr>
          <w:spacing w:val="0"/>
        </w:rPr>
        <w:t>Tutorial</w:t>
      </w:r>
    </w:p>
    <w:p w14:paraId="049DF3A8" w14:textId="77777777" w:rsidR="006C28D8" w:rsidRDefault="006C28D8" w:rsidP="006C28D8">
      <w:pPr>
        <w:pStyle w:val="PartLabel"/>
        <w:framePr w:wrap="notBeside"/>
      </w:pPr>
      <w:r>
        <w:t>1</w:t>
      </w:r>
    </w:p>
    <w:p w14:paraId="3A99197F" w14:textId="77777777" w:rsidR="006C28D8" w:rsidRDefault="006C28D8" w:rsidP="006C28D8">
      <w:pPr>
        <w:sectPr w:rsidR="006C28D8" w:rsidSect="00682281">
          <w:headerReference w:type="default" r:id="rId7"/>
          <w:footerReference w:type="default" r:id="rId8"/>
          <w:headerReference w:type="first" r:id="rId9"/>
          <w:pgSz w:w="12240" w:h="15840" w:code="1"/>
          <w:pgMar w:top="1800" w:right="1200" w:bottom="1440" w:left="1276" w:header="960" w:footer="960" w:gutter="0"/>
          <w:pgNumType w:start="1"/>
          <w:cols w:space="360"/>
        </w:sectPr>
      </w:pPr>
    </w:p>
    <w:p w14:paraId="64805744" w14:textId="3CA2A84D" w:rsidR="004E2667" w:rsidRDefault="004E2667" w:rsidP="00566537">
      <w:pPr>
        <w:pStyle w:val="ChapterTitle"/>
      </w:pPr>
      <w:r>
        <w:t>Lab Setup Guide</w:t>
      </w:r>
    </w:p>
    <w:p w14:paraId="75A455FC" w14:textId="55511AFD" w:rsidR="004E2667" w:rsidRDefault="004E2667" w:rsidP="004E2667">
      <w:pPr>
        <w:pStyle w:val="BodyText"/>
      </w:pPr>
      <w:r>
        <w:t>Software Requirements:</w:t>
      </w:r>
    </w:p>
    <w:p w14:paraId="238535AD" w14:textId="1A0D4078" w:rsidR="004E2667" w:rsidRDefault="004E2667" w:rsidP="004E2667">
      <w:pPr>
        <w:pStyle w:val="BodyText"/>
        <w:numPr>
          <w:ilvl w:val="0"/>
          <w:numId w:val="12"/>
        </w:numPr>
      </w:pPr>
      <w:r>
        <w:t>V</w:t>
      </w:r>
      <w:r w:rsidR="00DE073A">
        <w:t>M</w:t>
      </w:r>
      <w:r>
        <w:t xml:space="preserve">ware Workstation </w:t>
      </w:r>
      <w:r w:rsidR="00EA7046">
        <w:t>26H1</w:t>
      </w:r>
      <w:r>
        <w:t xml:space="preserve"> (Installed on College machines)</w:t>
      </w:r>
    </w:p>
    <w:p w14:paraId="0134A800" w14:textId="6F62A834" w:rsidR="004E2667" w:rsidRDefault="00DE073A" w:rsidP="004E2667">
      <w:pPr>
        <w:pStyle w:val="BodyText"/>
        <w:numPr>
          <w:ilvl w:val="0"/>
          <w:numId w:val="12"/>
        </w:numPr>
      </w:pPr>
      <w:r>
        <w:t>Kali 202</w:t>
      </w:r>
      <w:r w:rsidR="00566537">
        <w:t>6</w:t>
      </w:r>
      <w:r>
        <w:t>.</w:t>
      </w:r>
      <w:r w:rsidR="00566537">
        <w:t>2</w:t>
      </w:r>
      <w:r>
        <w:t>.iso</w:t>
      </w:r>
    </w:p>
    <w:p w14:paraId="42BFA8A4" w14:textId="79F83D7C" w:rsidR="00DE073A" w:rsidRDefault="00DE073A" w:rsidP="00DE073A">
      <w:pPr>
        <w:pStyle w:val="BodyText"/>
      </w:pPr>
      <w:r>
        <w:t>To create your lab, complete the following steps:</w:t>
      </w:r>
    </w:p>
    <w:p w14:paraId="435BAAFE" w14:textId="2608685B" w:rsidR="00DE073A" w:rsidRDefault="00DE073A" w:rsidP="00DE073A">
      <w:pPr>
        <w:pStyle w:val="BodyText"/>
        <w:numPr>
          <w:ilvl w:val="0"/>
          <w:numId w:val="13"/>
        </w:numPr>
        <w:jc w:val="left"/>
      </w:pPr>
      <w:r>
        <w:t>Open VMware Workstation</w:t>
      </w:r>
      <w:r>
        <w:br/>
      </w:r>
      <w:r>
        <w:br/>
      </w:r>
      <w:r w:rsidRPr="00DE073A">
        <w:rPr>
          <w:noProof/>
        </w:rPr>
        <w:drawing>
          <wp:inline distT="0" distB="0" distL="0" distR="0" wp14:anchorId="2B983C6F" wp14:editId="511D1D81">
            <wp:extent cx="3960000" cy="2127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01B4" w14:textId="4876ECC9" w:rsidR="00DE073A" w:rsidRDefault="00DE073A" w:rsidP="00DE073A">
      <w:pPr>
        <w:pStyle w:val="BodyText"/>
        <w:numPr>
          <w:ilvl w:val="0"/>
          <w:numId w:val="13"/>
        </w:numPr>
        <w:jc w:val="left"/>
      </w:pPr>
      <w:r>
        <w:lastRenderedPageBreak/>
        <w:t>Go to File &gt; New Virtual Machine</w:t>
      </w:r>
      <w:r>
        <w:br/>
      </w:r>
      <w:r>
        <w:br/>
      </w:r>
      <w:r w:rsidRPr="00DE073A">
        <w:rPr>
          <w:noProof/>
        </w:rPr>
        <w:drawing>
          <wp:inline distT="0" distB="0" distL="0" distR="0" wp14:anchorId="1566C725" wp14:editId="6542B9D9">
            <wp:extent cx="3960000" cy="2124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966F" w14:textId="2E01A443" w:rsidR="00DE073A" w:rsidRDefault="00DE073A" w:rsidP="006430AE">
      <w:pPr>
        <w:pStyle w:val="BodyText"/>
        <w:numPr>
          <w:ilvl w:val="0"/>
          <w:numId w:val="13"/>
        </w:numPr>
        <w:jc w:val="left"/>
      </w:pPr>
      <w:r>
        <w:t>Ensure typical (recommended) is selected for the type of configuration and click Next</w:t>
      </w:r>
      <w:r w:rsidR="006430AE">
        <w:br/>
      </w:r>
      <w:r w:rsidR="006430AE">
        <w:br/>
      </w:r>
      <w:r w:rsidR="006430AE" w:rsidRPr="006430AE">
        <w:rPr>
          <w:noProof/>
        </w:rPr>
        <w:drawing>
          <wp:inline distT="0" distB="0" distL="0" distR="0" wp14:anchorId="100762C1" wp14:editId="2B8D405A">
            <wp:extent cx="3960000" cy="2120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978C" w14:textId="4E43D7D7" w:rsidR="00DE073A" w:rsidRDefault="006430AE" w:rsidP="006430AE">
      <w:pPr>
        <w:pStyle w:val="BodyText"/>
        <w:numPr>
          <w:ilvl w:val="0"/>
          <w:numId w:val="13"/>
        </w:numPr>
        <w:jc w:val="left"/>
      </w:pPr>
      <w:r>
        <w:t>On the Guest Operating System Installation page, select "I will install the Operating System Later" and click Next</w:t>
      </w:r>
      <w:r>
        <w:br/>
      </w:r>
      <w:r>
        <w:br/>
      </w:r>
      <w:r w:rsidRPr="006430AE">
        <w:rPr>
          <w:noProof/>
        </w:rPr>
        <w:drawing>
          <wp:inline distT="0" distB="0" distL="0" distR="0" wp14:anchorId="1BBC344A" wp14:editId="7134FCDE">
            <wp:extent cx="3960000" cy="2124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92EF" w14:textId="309B6CC1" w:rsidR="006430AE" w:rsidRDefault="006430AE" w:rsidP="006430AE">
      <w:pPr>
        <w:pStyle w:val="BodyText"/>
        <w:numPr>
          <w:ilvl w:val="0"/>
          <w:numId w:val="13"/>
        </w:numPr>
        <w:jc w:val="left"/>
      </w:pPr>
      <w:r>
        <w:lastRenderedPageBreak/>
        <w:t>On the Select a Guest Operation System page, Select the Linux radio button and choose Ubuntu 64-bit from the version dropdown list, then click Next</w:t>
      </w:r>
      <w:r>
        <w:br/>
      </w:r>
      <w:r>
        <w:br/>
      </w:r>
      <w:r w:rsidR="00E313DA" w:rsidRPr="00E313DA">
        <w:rPr>
          <w:noProof/>
        </w:rPr>
        <w:drawing>
          <wp:inline distT="0" distB="0" distL="0" distR="0" wp14:anchorId="55A7F4B0" wp14:editId="593D2BBD">
            <wp:extent cx="3960000" cy="21276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3263" w14:textId="3E642EBB" w:rsidR="006C28D8" w:rsidRDefault="00E313DA" w:rsidP="006C28D8">
      <w:pPr>
        <w:pStyle w:val="BodyText"/>
        <w:numPr>
          <w:ilvl w:val="0"/>
          <w:numId w:val="13"/>
        </w:numPr>
        <w:jc w:val="left"/>
      </w:pPr>
      <w:r>
        <w:t xml:space="preserve">On the Name the Virtual Machine window, call your virtual machine Kali Linux 2025 and choose a save location.  If you have an SSD use that, if not, create a folder on the C Drive with your name and save it there.  </w:t>
      </w:r>
      <w:r w:rsidRPr="00E313DA">
        <w:rPr>
          <w:b/>
          <w:bCs/>
          <w:u w:val="single"/>
        </w:rPr>
        <w:t>Do not</w:t>
      </w:r>
      <w:r>
        <w:t xml:space="preserve"> save them to your profile.  Click Next</w:t>
      </w:r>
    </w:p>
    <w:p w14:paraId="24619254" w14:textId="2A0186B7" w:rsidR="00E313DA" w:rsidRDefault="00E313DA" w:rsidP="006C28D8">
      <w:pPr>
        <w:pStyle w:val="BodyText"/>
        <w:numPr>
          <w:ilvl w:val="0"/>
          <w:numId w:val="13"/>
        </w:numPr>
        <w:jc w:val="left"/>
      </w:pPr>
      <w:r>
        <w:t>On The Specify Disk Capacity window, Set the Maximum disk size to 60GB</w:t>
      </w:r>
      <w:r w:rsidR="00EF3375">
        <w:t xml:space="preserve"> and ensure that "Store virtual disk as a single file" radio button is selected.  Click Next</w:t>
      </w:r>
      <w:r w:rsidR="00EF3375">
        <w:br/>
      </w:r>
      <w:r w:rsidR="00EF3375">
        <w:br/>
      </w:r>
      <w:r w:rsidR="00EF3375" w:rsidRPr="00EF3375">
        <w:rPr>
          <w:noProof/>
        </w:rPr>
        <w:drawing>
          <wp:inline distT="0" distB="0" distL="0" distR="0" wp14:anchorId="1799D7B3" wp14:editId="1F7386A9">
            <wp:extent cx="3960000" cy="213120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375">
        <w:br/>
      </w:r>
    </w:p>
    <w:p w14:paraId="25C93315" w14:textId="67A357CE" w:rsidR="00EF3375" w:rsidRDefault="00EF3375" w:rsidP="006C28D8">
      <w:pPr>
        <w:pStyle w:val="BodyText"/>
        <w:numPr>
          <w:ilvl w:val="0"/>
          <w:numId w:val="13"/>
        </w:numPr>
        <w:jc w:val="left"/>
      </w:pPr>
      <w:r>
        <w:t>On the Ready to Create Virtual Machine window, click Customize Hardware</w:t>
      </w:r>
      <w:r w:rsidR="00D86FAB">
        <w:br/>
      </w:r>
      <w:r w:rsidR="00D86FAB">
        <w:br/>
      </w:r>
      <w:r w:rsidR="00D86FAB" w:rsidRPr="00D86FAB">
        <w:rPr>
          <w:noProof/>
        </w:rPr>
        <w:lastRenderedPageBreak/>
        <w:drawing>
          <wp:inline distT="0" distB="0" distL="0" distR="0" wp14:anchorId="006C6776" wp14:editId="2D38C0BD">
            <wp:extent cx="3960000" cy="21276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FAB">
        <w:br/>
      </w:r>
    </w:p>
    <w:p w14:paraId="0AA6CC56" w14:textId="31C6C9EA" w:rsidR="00D86FAB" w:rsidRDefault="00D86FAB" w:rsidP="006C28D8">
      <w:pPr>
        <w:pStyle w:val="BodyText"/>
        <w:numPr>
          <w:ilvl w:val="0"/>
          <w:numId w:val="13"/>
        </w:numPr>
        <w:jc w:val="left"/>
      </w:pPr>
      <w:r>
        <w:t>In the Hardware window, in the memory tab, assign 8GB or RAM.  In the processors tab, assign the Number of Processors to 1 and the number of cores per processor to 4.</w:t>
      </w:r>
    </w:p>
    <w:p w14:paraId="323CD46D" w14:textId="343C5E1B" w:rsidR="00D86FAB" w:rsidRDefault="00D86FAB" w:rsidP="006C28D8">
      <w:pPr>
        <w:pStyle w:val="BodyText"/>
        <w:numPr>
          <w:ilvl w:val="0"/>
          <w:numId w:val="13"/>
        </w:numPr>
        <w:jc w:val="left"/>
      </w:pPr>
      <w:r>
        <w:t>In the New CD/DVD (SATA) tab select the "Use ISO image file radio button, then click Browse.  Navigate to the folder where your Kali Linux 2025.iso file is stored and select it</w:t>
      </w:r>
      <w:r>
        <w:br/>
      </w:r>
      <w:r>
        <w:br/>
      </w:r>
      <w:r w:rsidRPr="00D86FAB">
        <w:rPr>
          <w:noProof/>
        </w:rPr>
        <w:drawing>
          <wp:inline distT="0" distB="0" distL="0" distR="0" wp14:anchorId="0AF2F300" wp14:editId="0253A978">
            <wp:extent cx="3960000" cy="213120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64E4" w14:textId="5A24462C" w:rsidR="00D86FAB" w:rsidRDefault="009B246F" w:rsidP="006C28D8">
      <w:pPr>
        <w:pStyle w:val="BodyText"/>
        <w:numPr>
          <w:ilvl w:val="0"/>
          <w:numId w:val="13"/>
        </w:numPr>
        <w:jc w:val="left"/>
      </w:pPr>
      <w:r>
        <w:lastRenderedPageBreak/>
        <w:t>Click Close to close the Hardware window, then Click Finish to complete the VM setup</w:t>
      </w:r>
      <w:r>
        <w:br/>
      </w:r>
      <w:r>
        <w:br/>
      </w:r>
      <w:r w:rsidRPr="009B246F">
        <w:rPr>
          <w:noProof/>
        </w:rPr>
        <w:drawing>
          <wp:inline distT="0" distB="0" distL="0" distR="0" wp14:anchorId="3CA4DAE1" wp14:editId="206ADF86">
            <wp:extent cx="3960000" cy="213120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A037" w14:textId="21BB889F" w:rsidR="009B246F" w:rsidRDefault="00FC682A" w:rsidP="006C28D8">
      <w:pPr>
        <w:pStyle w:val="BodyText"/>
        <w:numPr>
          <w:ilvl w:val="0"/>
          <w:numId w:val="13"/>
        </w:numPr>
        <w:jc w:val="left"/>
      </w:pPr>
      <w:r>
        <w:t xml:space="preserve">To install Kali, </w:t>
      </w:r>
      <w:proofErr w:type="gramStart"/>
      <w:r>
        <w:t>Select</w:t>
      </w:r>
      <w:proofErr w:type="gramEnd"/>
      <w:r>
        <w:t xml:space="preserve"> your Kali Linux 2025 VM and </w:t>
      </w:r>
      <w:r w:rsidR="00C15C4A">
        <w:t xml:space="preserve">click on </w:t>
      </w:r>
      <w:r w:rsidR="00D33583">
        <w:t>"Power on this Virtual Machine"</w:t>
      </w:r>
      <w:r w:rsidR="003D45ED">
        <w:br/>
      </w:r>
      <w:r w:rsidR="003D45ED">
        <w:br/>
      </w:r>
      <w:r w:rsidR="003D45ED" w:rsidRPr="003D45ED">
        <w:rPr>
          <w:noProof/>
        </w:rPr>
        <w:drawing>
          <wp:inline distT="0" distB="0" distL="0" distR="0" wp14:anchorId="3274FAED" wp14:editId="26306810">
            <wp:extent cx="6203315" cy="333629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331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D744" w14:textId="6C2E4CAE" w:rsidR="003D45ED" w:rsidRDefault="00E9037F" w:rsidP="006C28D8">
      <w:pPr>
        <w:pStyle w:val="BodyText"/>
        <w:numPr>
          <w:ilvl w:val="0"/>
          <w:numId w:val="13"/>
        </w:numPr>
        <w:jc w:val="left"/>
      </w:pPr>
      <w:r>
        <w:t>Using the arrow keys, select "Graphical Install" and press Enter</w:t>
      </w:r>
    </w:p>
    <w:p w14:paraId="1799270E" w14:textId="61AC5B7A" w:rsidR="00E9037F" w:rsidRDefault="00635348" w:rsidP="006C28D8">
      <w:pPr>
        <w:pStyle w:val="BodyText"/>
        <w:numPr>
          <w:ilvl w:val="0"/>
          <w:numId w:val="13"/>
        </w:numPr>
        <w:jc w:val="left"/>
      </w:pPr>
      <w:r>
        <w:t>On the Select a Language page, Select English and Click Continue.</w:t>
      </w:r>
      <w:r>
        <w:br/>
      </w:r>
      <w:r>
        <w:br/>
      </w:r>
      <w:r w:rsidRPr="00635348">
        <w:rPr>
          <w:noProof/>
        </w:rPr>
        <w:lastRenderedPageBreak/>
        <w:drawing>
          <wp:inline distT="0" distB="0" distL="0" distR="0" wp14:anchorId="544B061F" wp14:editId="2C3E489D">
            <wp:extent cx="3960000" cy="213120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3A8FF0" w14:textId="5922523A" w:rsidR="00635348" w:rsidRDefault="008E0B0C" w:rsidP="006C28D8">
      <w:pPr>
        <w:pStyle w:val="BodyText"/>
        <w:numPr>
          <w:ilvl w:val="0"/>
          <w:numId w:val="13"/>
        </w:numPr>
        <w:jc w:val="left"/>
      </w:pPr>
      <w:r>
        <w:t>On the select your location page, Select United Kingdom and click Continue</w:t>
      </w:r>
      <w:r>
        <w:br/>
      </w:r>
      <w:r>
        <w:br/>
      </w:r>
      <w:r w:rsidRPr="008E0B0C">
        <w:rPr>
          <w:noProof/>
        </w:rPr>
        <w:drawing>
          <wp:inline distT="0" distB="0" distL="0" distR="0" wp14:anchorId="14B9640C" wp14:editId="275977D1">
            <wp:extent cx="3960000" cy="213120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3180" w14:textId="3B3F7F32" w:rsidR="008E0B0C" w:rsidRDefault="004A0ECB" w:rsidP="006C28D8">
      <w:pPr>
        <w:pStyle w:val="BodyText"/>
        <w:numPr>
          <w:ilvl w:val="0"/>
          <w:numId w:val="13"/>
        </w:numPr>
        <w:jc w:val="left"/>
      </w:pPr>
      <w:r>
        <w:t>On the Configure the Keyboard window</w:t>
      </w:r>
      <w:r w:rsidR="008B6F9E">
        <w:t xml:space="preserve"> select British English</w:t>
      </w:r>
      <w:r w:rsidR="004A510D">
        <w:t xml:space="preserve"> and click Continue</w:t>
      </w:r>
      <w:r w:rsidR="004A510D">
        <w:br/>
      </w:r>
      <w:r w:rsidR="004A510D">
        <w:br/>
      </w:r>
      <w:r w:rsidR="004A510D" w:rsidRPr="004A510D">
        <w:rPr>
          <w:noProof/>
        </w:rPr>
        <w:drawing>
          <wp:inline distT="0" distB="0" distL="0" distR="0" wp14:anchorId="0DFF6A86" wp14:editId="15021184">
            <wp:extent cx="3960000" cy="213120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99B5" w14:textId="1C55B47F" w:rsidR="004A510D" w:rsidRDefault="003D3D3E" w:rsidP="006C28D8">
      <w:pPr>
        <w:pStyle w:val="BodyText"/>
        <w:numPr>
          <w:ilvl w:val="0"/>
          <w:numId w:val="13"/>
        </w:numPr>
        <w:jc w:val="left"/>
      </w:pPr>
      <w:r>
        <w:lastRenderedPageBreak/>
        <w:t>The installer will start</w:t>
      </w:r>
      <w:r>
        <w:br/>
      </w:r>
      <w:r>
        <w:br/>
      </w:r>
      <w:r w:rsidRPr="003D3D3E">
        <w:rPr>
          <w:noProof/>
        </w:rPr>
        <w:drawing>
          <wp:inline distT="0" distB="0" distL="0" distR="0" wp14:anchorId="1EFA3259" wp14:editId="35FC4601">
            <wp:extent cx="3960000" cy="213120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A8BC" w14:textId="57625BBD" w:rsidR="003D3D3E" w:rsidRDefault="004452BE" w:rsidP="006C28D8">
      <w:pPr>
        <w:pStyle w:val="BodyText"/>
        <w:numPr>
          <w:ilvl w:val="0"/>
          <w:numId w:val="13"/>
        </w:numPr>
        <w:jc w:val="left"/>
      </w:pPr>
      <w:r>
        <w:t>On the Configure the network page,</w:t>
      </w:r>
      <w:r w:rsidR="00B36637">
        <w:t xml:space="preserve"> Click Continue and leave the default hostname as kali</w:t>
      </w:r>
      <w:r w:rsidR="00B36637">
        <w:br/>
      </w:r>
      <w:r w:rsidR="00B36637">
        <w:br/>
      </w:r>
      <w:r w:rsidR="00B36637" w:rsidRPr="00B36637">
        <w:rPr>
          <w:noProof/>
        </w:rPr>
        <w:drawing>
          <wp:inline distT="0" distB="0" distL="0" distR="0" wp14:anchorId="736646A9" wp14:editId="5E8A0B95">
            <wp:extent cx="3960000" cy="213120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446B" w14:textId="3984686F" w:rsidR="00B36637" w:rsidRDefault="000664E3" w:rsidP="006C28D8">
      <w:pPr>
        <w:pStyle w:val="BodyText"/>
        <w:numPr>
          <w:ilvl w:val="0"/>
          <w:numId w:val="13"/>
        </w:numPr>
        <w:jc w:val="left"/>
      </w:pPr>
      <w:r>
        <w:t>On the Domain name page, leave the text box blank and click Continue</w:t>
      </w:r>
      <w:r>
        <w:br/>
      </w:r>
      <w:r>
        <w:br/>
      </w:r>
      <w:r w:rsidRPr="000664E3">
        <w:rPr>
          <w:noProof/>
        </w:rPr>
        <w:drawing>
          <wp:inline distT="0" distB="0" distL="0" distR="0" wp14:anchorId="27A72A51" wp14:editId="5600BD50">
            <wp:extent cx="3960000" cy="213120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64A0" w14:textId="54C25A91" w:rsidR="000664E3" w:rsidRDefault="00FB6E69" w:rsidP="006C28D8">
      <w:pPr>
        <w:pStyle w:val="BodyText"/>
        <w:numPr>
          <w:ilvl w:val="0"/>
          <w:numId w:val="13"/>
        </w:numPr>
        <w:jc w:val="left"/>
      </w:pPr>
      <w:r>
        <w:lastRenderedPageBreak/>
        <w:t xml:space="preserve">On the Setup users and passwords page, </w:t>
      </w:r>
      <w:r w:rsidR="00010350">
        <w:t xml:space="preserve">give the </w:t>
      </w:r>
      <w:r w:rsidR="00231FE9">
        <w:t>Full Name</w:t>
      </w:r>
      <w:r w:rsidR="00010350">
        <w:t xml:space="preserve"> as "student" and click Continue</w:t>
      </w:r>
      <w:r w:rsidR="00010350">
        <w:br/>
      </w:r>
      <w:r w:rsidR="00010350">
        <w:br/>
      </w:r>
      <w:r w:rsidR="00010350" w:rsidRPr="00010350">
        <w:rPr>
          <w:noProof/>
        </w:rPr>
        <w:drawing>
          <wp:inline distT="0" distB="0" distL="0" distR="0" wp14:anchorId="3E904550" wp14:editId="6A3158B2">
            <wp:extent cx="3960000" cy="21276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0842" w14:textId="57AAA95E" w:rsidR="00010350" w:rsidRPr="00E64B1A" w:rsidRDefault="00231FE9" w:rsidP="006C28D8">
      <w:pPr>
        <w:pStyle w:val="BodyText"/>
        <w:numPr>
          <w:ilvl w:val="0"/>
          <w:numId w:val="13"/>
        </w:numPr>
        <w:jc w:val="left"/>
      </w:pPr>
      <w:r>
        <w:t>On the Username for your account</w:t>
      </w:r>
      <w:r w:rsidR="009C6219">
        <w:t>, use "student" and click Continue</w:t>
      </w:r>
      <w:r w:rsidR="009C6219">
        <w:br/>
      </w:r>
      <w:r w:rsidR="009C6219">
        <w:br/>
      </w:r>
      <w:r w:rsidR="009C6219" w:rsidRPr="00E64B1A">
        <w:rPr>
          <w:noProof/>
        </w:rPr>
        <w:drawing>
          <wp:inline distT="0" distB="0" distL="0" distR="0" wp14:anchorId="49306E17" wp14:editId="5C4BFCE2">
            <wp:extent cx="3960000" cy="21276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FF52" w14:textId="52510CCF" w:rsidR="00E64B1A" w:rsidRDefault="00B52AFC" w:rsidP="00E64B1A">
      <w:pPr>
        <w:pStyle w:val="NormalWeb"/>
        <w:numPr>
          <w:ilvl w:val="0"/>
          <w:numId w:val="13"/>
        </w:numPr>
      </w:pPr>
      <w:r w:rsidRPr="00E64B1A">
        <w:rPr>
          <w:rFonts w:ascii="Garamond" w:hAnsi="Garamond"/>
        </w:rPr>
        <w:t xml:space="preserve">On the password page, use the password </w:t>
      </w:r>
      <w:proofErr w:type="spellStart"/>
      <w:r w:rsidRPr="00E64B1A">
        <w:rPr>
          <w:rFonts w:ascii="Garamond" w:hAnsi="Garamond"/>
        </w:rPr>
        <w:t>toor</w:t>
      </w:r>
      <w:proofErr w:type="spellEnd"/>
      <w:r w:rsidRPr="00E64B1A">
        <w:rPr>
          <w:rFonts w:ascii="Garamond" w:hAnsi="Garamond"/>
        </w:rPr>
        <w:t xml:space="preserve"> </w:t>
      </w:r>
      <w:r w:rsidR="00A23AD4" w:rsidRPr="00E64B1A">
        <w:rPr>
          <w:rFonts w:ascii="Garamond" w:hAnsi="Garamond"/>
        </w:rPr>
        <w:t>and click Continue</w:t>
      </w:r>
      <w:r w:rsidR="00A23AD4">
        <w:br/>
      </w:r>
      <w:r w:rsidR="00A23AD4">
        <w:br/>
      </w:r>
      <w:r w:rsidR="00E64B1A">
        <w:rPr>
          <w:noProof/>
        </w:rPr>
        <w:drawing>
          <wp:inline distT="0" distB="0" distL="0" distR="0" wp14:anchorId="672A82FD" wp14:editId="5E41E15A">
            <wp:extent cx="3960000" cy="213120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4B1A">
        <w:br/>
      </w:r>
    </w:p>
    <w:p w14:paraId="4D101FD4" w14:textId="44AB0B1B" w:rsidR="009C6219" w:rsidRDefault="00B35440" w:rsidP="006C28D8">
      <w:pPr>
        <w:pStyle w:val="BodyText"/>
        <w:numPr>
          <w:ilvl w:val="0"/>
          <w:numId w:val="13"/>
        </w:numPr>
        <w:jc w:val="left"/>
      </w:pPr>
      <w:r>
        <w:lastRenderedPageBreak/>
        <w:t>On the Partition Disks page, Select Guided – Use entire disk and click Continue</w:t>
      </w:r>
      <w:r>
        <w:br/>
      </w:r>
      <w:r>
        <w:br/>
      </w:r>
      <w:r w:rsidRPr="00B35440">
        <w:rPr>
          <w:noProof/>
        </w:rPr>
        <w:drawing>
          <wp:inline distT="0" distB="0" distL="0" distR="0" wp14:anchorId="09190CCF" wp14:editId="4DD304D7">
            <wp:extent cx="3960000" cy="213120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1811" w14:textId="3FA3C84C" w:rsidR="00A23AD4" w:rsidRDefault="00DD091D" w:rsidP="006C28D8">
      <w:pPr>
        <w:pStyle w:val="BodyText"/>
        <w:numPr>
          <w:ilvl w:val="0"/>
          <w:numId w:val="13"/>
        </w:numPr>
        <w:jc w:val="left"/>
      </w:pPr>
      <w:r>
        <w:t>Click continue again</w:t>
      </w:r>
      <w:r>
        <w:br/>
      </w:r>
      <w:r>
        <w:br/>
      </w:r>
      <w:r w:rsidRPr="00DD091D">
        <w:rPr>
          <w:noProof/>
        </w:rPr>
        <w:drawing>
          <wp:inline distT="0" distB="0" distL="0" distR="0" wp14:anchorId="0947D21F" wp14:editId="71867212">
            <wp:extent cx="3960000" cy="213120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C99F" w14:textId="228381B0" w:rsidR="00DD091D" w:rsidRDefault="00B84233" w:rsidP="006C28D8">
      <w:pPr>
        <w:pStyle w:val="BodyText"/>
        <w:numPr>
          <w:ilvl w:val="0"/>
          <w:numId w:val="13"/>
        </w:numPr>
        <w:jc w:val="left"/>
      </w:pPr>
      <w:r>
        <w:t>On the Selected for Partitioning page, Click Continue</w:t>
      </w:r>
      <w:r>
        <w:br/>
      </w:r>
      <w:r>
        <w:br/>
      </w:r>
      <w:r w:rsidRPr="00B84233">
        <w:rPr>
          <w:noProof/>
        </w:rPr>
        <w:drawing>
          <wp:inline distT="0" distB="0" distL="0" distR="0" wp14:anchorId="2A1303D2" wp14:editId="4AF40FE8">
            <wp:extent cx="3960000" cy="213120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EF1F" w14:textId="207317A1" w:rsidR="00B84233" w:rsidRDefault="001C54F5" w:rsidP="006C28D8">
      <w:pPr>
        <w:pStyle w:val="BodyText"/>
        <w:numPr>
          <w:ilvl w:val="0"/>
          <w:numId w:val="13"/>
        </w:numPr>
        <w:jc w:val="left"/>
      </w:pPr>
      <w:r>
        <w:lastRenderedPageBreak/>
        <w:t>On the Finish window, click Continue</w:t>
      </w:r>
      <w:r>
        <w:br/>
      </w:r>
      <w:r>
        <w:br/>
      </w:r>
      <w:r w:rsidRPr="001C54F5">
        <w:rPr>
          <w:noProof/>
        </w:rPr>
        <w:drawing>
          <wp:inline distT="0" distB="0" distL="0" distR="0" wp14:anchorId="7A5E39D3" wp14:editId="79250962">
            <wp:extent cx="3960000" cy="213120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682E" w14:textId="775072C9" w:rsidR="001C54F5" w:rsidRDefault="00EC79B5" w:rsidP="006C28D8">
      <w:pPr>
        <w:pStyle w:val="BodyText"/>
        <w:numPr>
          <w:ilvl w:val="0"/>
          <w:numId w:val="13"/>
        </w:numPr>
        <w:jc w:val="left"/>
      </w:pPr>
      <w:r>
        <w:t>On the Write the changes to disks window, select the Yes radio button</w:t>
      </w:r>
      <w:r w:rsidR="00A77524">
        <w:t xml:space="preserve"> and click Continue</w:t>
      </w:r>
      <w:r w:rsidR="00A77524">
        <w:br/>
      </w:r>
      <w:r w:rsidR="00A77524">
        <w:br/>
      </w:r>
      <w:r w:rsidR="00A77524" w:rsidRPr="00A77524">
        <w:rPr>
          <w:noProof/>
        </w:rPr>
        <w:drawing>
          <wp:inline distT="0" distB="0" distL="0" distR="0" wp14:anchorId="645070DE" wp14:editId="1E6A6CB4">
            <wp:extent cx="3960000" cy="213120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57E3" w14:textId="24AC8E4B" w:rsidR="00A77524" w:rsidRDefault="00A77524" w:rsidP="006C28D8">
      <w:pPr>
        <w:pStyle w:val="BodyText"/>
        <w:numPr>
          <w:ilvl w:val="0"/>
          <w:numId w:val="13"/>
        </w:numPr>
        <w:jc w:val="left"/>
      </w:pPr>
      <w:r>
        <w:t xml:space="preserve">The system will start </w:t>
      </w:r>
      <w:r w:rsidR="00AF36B8">
        <w:t>installing</w:t>
      </w:r>
      <w:r w:rsidR="0002220D">
        <w:t>.  This process can take a few minutes</w:t>
      </w:r>
    </w:p>
    <w:p w14:paraId="302314E3" w14:textId="2AD8E483" w:rsidR="007100A5" w:rsidRDefault="007100A5" w:rsidP="006C28D8">
      <w:pPr>
        <w:pStyle w:val="BodyText"/>
        <w:numPr>
          <w:ilvl w:val="0"/>
          <w:numId w:val="13"/>
        </w:numPr>
        <w:jc w:val="left"/>
      </w:pPr>
      <w:r>
        <w:lastRenderedPageBreak/>
        <w:t>On the Software Selection window, leave the defaults selected and click Continue</w:t>
      </w:r>
      <w:r>
        <w:br/>
      </w:r>
      <w:r>
        <w:br/>
      </w:r>
      <w:r w:rsidRPr="007100A5">
        <w:rPr>
          <w:noProof/>
        </w:rPr>
        <w:drawing>
          <wp:inline distT="0" distB="0" distL="0" distR="0" wp14:anchorId="5DC330C8" wp14:editId="58E4611B">
            <wp:extent cx="3960000" cy="21348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6ECA" w14:textId="009E1809" w:rsidR="007100A5" w:rsidRDefault="0002146E" w:rsidP="006C28D8">
      <w:pPr>
        <w:pStyle w:val="BodyText"/>
        <w:numPr>
          <w:ilvl w:val="0"/>
          <w:numId w:val="13"/>
        </w:numPr>
        <w:jc w:val="left"/>
      </w:pPr>
      <w:r>
        <w:t xml:space="preserve">On the Install Grub page, select the </w:t>
      </w:r>
      <w:r w:rsidR="00CB2733">
        <w:t>Yes radio button and click Continue</w:t>
      </w:r>
      <w:r w:rsidR="00CB2733">
        <w:br/>
      </w:r>
      <w:r w:rsidR="00CB2733">
        <w:br/>
      </w:r>
      <w:r w:rsidR="00CB2733" w:rsidRPr="00CB2733">
        <w:rPr>
          <w:noProof/>
        </w:rPr>
        <w:drawing>
          <wp:inline distT="0" distB="0" distL="0" distR="0" wp14:anchorId="4C0CBBC1" wp14:editId="6728F014">
            <wp:extent cx="3960000" cy="21276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A364" w14:textId="201BDAC4" w:rsidR="00CB2733" w:rsidRDefault="00CB2733" w:rsidP="006C28D8">
      <w:pPr>
        <w:pStyle w:val="BodyText"/>
        <w:numPr>
          <w:ilvl w:val="0"/>
          <w:numId w:val="13"/>
        </w:numPr>
        <w:jc w:val="left"/>
      </w:pPr>
      <w:r>
        <w:t>Select</w:t>
      </w:r>
      <w:r w:rsidR="00824804">
        <w:t xml:space="preserve"> /dev/</w:t>
      </w:r>
      <w:proofErr w:type="spellStart"/>
      <w:r w:rsidR="00824804">
        <w:t>sda</w:t>
      </w:r>
      <w:proofErr w:type="spellEnd"/>
      <w:r w:rsidR="00824804">
        <w:t xml:space="preserve"> as the location to install Grub and click Continue</w:t>
      </w:r>
      <w:r w:rsidR="00824804">
        <w:br/>
      </w:r>
      <w:r w:rsidR="00824804">
        <w:br/>
      </w:r>
      <w:r w:rsidR="00824804" w:rsidRPr="00824804">
        <w:rPr>
          <w:noProof/>
        </w:rPr>
        <w:drawing>
          <wp:inline distT="0" distB="0" distL="0" distR="0" wp14:anchorId="67A44C52" wp14:editId="27E1FA8D">
            <wp:extent cx="3960000" cy="213120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F580" w14:textId="76F0B72E" w:rsidR="00824804" w:rsidRDefault="006D6FEB" w:rsidP="006C28D8">
      <w:pPr>
        <w:pStyle w:val="BodyText"/>
        <w:numPr>
          <w:ilvl w:val="0"/>
          <w:numId w:val="13"/>
        </w:numPr>
        <w:jc w:val="left"/>
      </w:pPr>
      <w:r>
        <w:lastRenderedPageBreak/>
        <w:t>On the Finish the Installation page, click</w:t>
      </w:r>
      <w:r w:rsidR="00264A4F">
        <w:t xml:space="preserve"> Continue</w:t>
      </w:r>
      <w:r>
        <w:br/>
      </w:r>
      <w:r>
        <w:br/>
      </w:r>
      <w:r w:rsidRPr="006D6FEB">
        <w:rPr>
          <w:noProof/>
        </w:rPr>
        <w:drawing>
          <wp:inline distT="0" distB="0" distL="0" distR="0" wp14:anchorId="5B5CBB38" wp14:editId="0BB05F78">
            <wp:extent cx="3960000" cy="213120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F45" w14:textId="4B045B24" w:rsidR="006D6FEB" w:rsidRDefault="00F54BBA" w:rsidP="006C28D8">
      <w:pPr>
        <w:pStyle w:val="BodyText"/>
        <w:numPr>
          <w:ilvl w:val="0"/>
          <w:numId w:val="13"/>
        </w:numPr>
        <w:jc w:val="left"/>
      </w:pPr>
      <w:r>
        <w:t>The instal will finish and the Virtual Machine</w:t>
      </w:r>
      <w:r w:rsidR="005C4D16">
        <w:t xml:space="preserve"> will reboot and load to the login screen</w:t>
      </w:r>
      <w:r w:rsidR="005C4D16">
        <w:br/>
      </w:r>
      <w:r w:rsidR="005C4D16">
        <w:br/>
      </w:r>
      <w:r w:rsidR="005C4D16" w:rsidRPr="005C4D16">
        <w:rPr>
          <w:noProof/>
        </w:rPr>
        <w:drawing>
          <wp:inline distT="0" distB="0" distL="0" distR="0" wp14:anchorId="01295DE2" wp14:editId="42DB44CA">
            <wp:extent cx="3960000" cy="212760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CCB" w14:textId="6E5F8FA5" w:rsidR="005C4D16" w:rsidRDefault="005C4D16" w:rsidP="006C28D8">
      <w:pPr>
        <w:pStyle w:val="BodyText"/>
        <w:numPr>
          <w:ilvl w:val="0"/>
          <w:numId w:val="13"/>
        </w:numPr>
        <w:jc w:val="left"/>
      </w:pPr>
      <w:r>
        <w:t>Lo</w:t>
      </w:r>
      <w:r w:rsidR="00031D4E">
        <w:t xml:space="preserve">g in using Username: student and Password: </w:t>
      </w:r>
      <w:proofErr w:type="spellStart"/>
      <w:r w:rsidR="00031D4E">
        <w:t>toor</w:t>
      </w:r>
      <w:proofErr w:type="spellEnd"/>
      <w:r w:rsidR="00D8131E">
        <w:br/>
      </w:r>
      <w:r w:rsidR="00D8131E">
        <w:br/>
      </w:r>
      <w:r w:rsidR="00D8131E" w:rsidRPr="00D8131E">
        <w:rPr>
          <w:noProof/>
        </w:rPr>
        <w:drawing>
          <wp:inline distT="0" distB="0" distL="0" distR="0" wp14:anchorId="6316989D" wp14:editId="5DD4A743">
            <wp:extent cx="3960000" cy="213120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7A01" w14:textId="4FD27B4B" w:rsidR="00D8131E" w:rsidRPr="00E313DA" w:rsidRDefault="00D8131E" w:rsidP="006C28D8">
      <w:pPr>
        <w:pStyle w:val="BodyText"/>
        <w:numPr>
          <w:ilvl w:val="0"/>
          <w:numId w:val="13"/>
        </w:numPr>
        <w:jc w:val="left"/>
      </w:pPr>
      <w:r>
        <w:lastRenderedPageBreak/>
        <w:t>The installation of Kali Linux 2025 is now complete.</w:t>
      </w:r>
    </w:p>
    <w:sectPr w:rsidR="00D8131E" w:rsidRPr="00E313DA" w:rsidSect="006C28D8">
      <w:type w:val="continuous"/>
      <w:pgSz w:w="12240" w:h="15840" w:code="1"/>
      <w:pgMar w:top="1800" w:right="1195" w:bottom="1440" w:left="1276" w:header="965" w:footer="965" w:gutter="0"/>
      <w:cols w:space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AB4B" w14:textId="77777777" w:rsidR="00172634" w:rsidRDefault="00172634">
      <w:r>
        <w:separator/>
      </w:r>
    </w:p>
  </w:endnote>
  <w:endnote w:type="continuationSeparator" w:id="0">
    <w:p w14:paraId="6A1EFD03" w14:textId="77777777" w:rsidR="00172634" w:rsidRDefault="00172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3B11" w14:textId="77777777" w:rsidR="00CF46C6" w:rsidRDefault="006C28D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8D03" w14:textId="77777777" w:rsidR="00172634" w:rsidRDefault="00172634">
      <w:r>
        <w:separator/>
      </w:r>
    </w:p>
  </w:footnote>
  <w:footnote w:type="continuationSeparator" w:id="0">
    <w:p w14:paraId="60C9A19F" w14:textId="77777777" w:rsidR="00172634" w:rsidRDefault="00172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E8D0" w14:textId="777CCFB7" w:rsidR="00CF46C6" w:rsidRPr="00682281" w:rsidRDefault="004E2667">
    <w:pPr>
      <w:pStyle w:val="Header"/>
    </w:pPr>
    <w:r>
      <w:t>Ethical Hacking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52E8" w14:textId="77777777" w:rsidR="00CF46C6" w:rsidRDefault="006C28D8">
    <w:pPr>
      <w:pStyle w:val="Header"/>
    </w:pPr>
    <w:r>
      <w:t>Design Customization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1D10DA"/>
    <w:multiLevelType w:val="hybridMultilevel"/>
    <w:tmpl w:val="422E6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87E13"/>
    <w:multiLevelType w:val="hybridMultilevel"/>
    <w:tmpl w:val="C77094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6162F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4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6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num w:numId="1" w16cid:durableId="1250968374">
    <w:abstractNumId w:val="0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 w16cid:durableId="480391722">
    <w:abstractNumId w:val="0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 w16cid:durableId="927811489">
    <w:abstractNumId w:val="0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 w16cid:durableId="1641567697">
    <w:abstractNumId w:val="0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 w16cid:durableId="16987278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6" w16cid:durableId="212993142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7" w16cid:durableId="1836148921">
    <w:abstractNumId w:val="5"/>
  </w:num>
  <w:num w:numId="8" w16cid:durableId="975910753">
    <w:abstractNumId w:val="7"/>
  </w:num>
  <w:num w:numId="9" w16cid:durableId="715619784">
    <w:abstractNumId w:val="6"/>
  </w:num>
  <w:num w:numId="10" w16cid:durableId="475993296">
    <w:abstractNumId w:val="4"/>
  </w:num>
  <w:num w:numId="11" w16cid:durableId="419496450">
    <w:abstractNumId w:val="3"/>
  </w:num>
  <w:num w:numId="12" w16cid:durableId="2131821788">
    <w:abstractNumId w:val="2"/>
  </w:num>
  <w:num w:numId="13" w16cid:durableId="625624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67"/>
    <w:rsid w:val="00010350"/>
    <w:rsid w:val="0002146E"/>
    <w:rsid w:val="0002220D"/>
    <w:rsid w:val="00031D4E"/>
    <w:rsid w:val="000664E3"/>
    <w:rsid w:val="00172634"/>
    <w:rsid w:val="001818FE"/>
    <w:rsid w:val="001C54F5"/>
    <w:rsid w:val="00231FE9"/>
    <w:rsid w:val="00264A4F"/>
    <w:rsid w:val="00343146"/>
    <w:rsid w:val="003D3D3E"/>
    <w:rsid w:val="003D45ED"/>
    <w:rsid w:val="004452BE"/>
    <w:rsid w:val="004A0ECB"/>
    <w:rsid w:val="004A510D"/>
    <w:rsid w:val="004E2667"/>
    <w:rsid w:val="00566537"/>
    <w:rsid w:val="005C4D16"/>
    <w:rsid w:val="00635348"/>
    <w:rsid w:val="006430AE"/>
    <w:rsid w:val="006C28D8"/>
    <w:rsid w:val="006D1EE8"/>
    <w:rsid w:val="006D6FEB"/>
    <w:rsid w:val="007100A5"/>
    <w:rsid w:val="007139DA"/>
    <w:rsid w:val="007E63F7"/>
    <w:rsid w:val="007E7C80"/>
    <w:rsid w:val="00824804"/>
    <w:rsid w:val="0087509F"/>
    <w:rsid w:val="008B6F9E"/>
    <w:rsid w:val="008C3BE3"/>
    <w:rsid w:val="008E0B0C"/>
    <w:rsid w:val="00965E96"/>
    <w:rsid w:val="009B246F"/>
    <w:rsid w:val="009C6219"/>
    <w:rsid w:val="00A23AD4"/>
    <w:rsid w:val="00A77524"/>
    <w:rsid w:val="00AF36B8"/>
    <w:rsid w:val="00B35440"/>
    <w:rsid w:val="00B36637"/>
    <w:rsid w:val="00B52AFC"/>
    <w:rsid w:val="00B84233"/>
    <w:rsid w:val="00C15C4A"/>
    <w:rsid w:val="00C44B95"/>
    <w:rsid w:val="00CB2733"/>
    <w:rsid w:val="00CF46C6"/>
    <w:rsid w:val="00D33583"/>
    <w:rsid w:val="00D8131E"/>
    <w:rsid w:val="00D86FAB"/>
    <w:rsid w:val="00DD091D"/>
    <w:rsid w:val="00DE073A"/>
    <w:rsid w:val="00E313DA"/>
    <w:rsid w:val="00E64B1A"/>
    <w:rsid w:val="00E9037F"/>
    <w:rsid w:val="00EA7046"/>
    <w:rsid w:val="00EC79B5"/>
    <w:rsid w:val="00EF3375"/>
    <w:rsid w:val="00F54BBA"/>
    <w:rsid w:val="00FB6E69"/>
    <w:rsid w:val="00FC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7A9D"/>
  <w15:chartTrackingRefBased/>
  <w15:docId w15:val="{2ED085B2-7F05-4FB1-A5A6-83815A2F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D8"/>
    <w:pPr>
      <w:spacing w:after="0" w:line="240" w:lineRule="auto"/>
    </w:pPr>
    <w:rPr>
      <w:rFonts w:ascii="Garamond" w:eastAsia="Times New Roman" w:hAnsi="Garamond" w:cs="Times New Roman"/>
      <w:szCs w:val="20"/>
    </w:rPr>
  </w:style>
  <w:style w:type="paragraph" w:styleId="Heading1">
    <w:name w:val="heading 1"/>
    <w:basedOn w:val="Normal"/>
    <w:next w:val="BodyText"/>
    <w:link w:val="Heading1Char"/>
    <w:qFormat/>
    <w:rsid w:val="006C28D8"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link w:val="Heading2Char"/>
    <w:qFormat/>
    <w:rsid w:val="006C28D8"/>
    <w:pPr>
      <w:keepNext/>
      <w:spacing w:line="240" w:lineRule="atLeast"/>
      <w:outlineLvl w:val="1"/>
    </w:pPr>
    <w:rPr>
      <w:rFonts w:ascii="Arial Black" w:hAnsi="Arial Black"/>
      <w:spacing w:val="-10"/>
      <w:kern w:val="28"/>
      <w:szCs w:val="16"/>
    </w:rPr>
  </w:style>
  <w:style w:type="paragraph" w:styleId="Heading5">
    <w:name w:val="heading 5"/>
    <w:basedOn w:val="Normal"/>
    <w:next w:val="BodyText"/>
    <w:link w:val="Heading5Char"/>
    <w:qFormat/>
    <w:rsid w:val="006C28D8"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link w:val="Heading6Char"/>
    <w:qFormat/>
    <w:rsid w:val="006C28D8"/>
    <w:pPr>
      <w:keepNext/>
      <w:framePr w:w="1800" w:wrap="around" w:vAnchor="text" w:hAnchor="page" w:x="1201" w:y="1"/>
      <w:outlineLvl w:val="5"/>
    </w:pPr>
  </w:style>
  <w:style w:type="paragraph" w:styleId="Heading8">
    <w:name w:val="heading 8"/>
    <w:basedOn w:val="Normal"/>
    <w:next w:val="BodyText"/>
    <w:link w:val="Heading8Char"/>
    <w:qFormat/>
    <w:rsid w:val="006C28D8"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28D8"/>
    <w:rPr>
      <w:rFonts w:ascii="Arial Black" w:eastAsia="Times New Roman" w:hAnsi="Arial Black" w:cs="Times New Roman"/>
      <w:color w:val="808080"/>
      <w:spacing w:val="-25"/>
      <w:kern w:val="28"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6C28D8"/>
    <w:rPr>
      <w:rFonts w:ascii="Arial Black" w:eastAsia="Times New Roman" w:hAnsi="Arial Black" w:cs="Times New Roman"/>
      <w:spacing w:val="-10"/>
      <w:kern w:val="28"/>
      <w:sz w:val="16"/>
      <w:szCs w:val="16"/>
      <w:lang w:val="en-US"/>
    </w:rPr>
  </w:style>
  <w:style w:type="character" w:customStyle="1" w:styleId="Heading5Char">
    <w:name w:val="Heading 5 Char"/>
    <w:basedOn w:val="DefaultParagraphFont"/>
    <w:link w:val="Heading5"/>
    <w:rsid w:val="006C28D8"/>
    <w:rPr>
      <w:rFonts w:ascii="Arial Black" w:eastAsia="Times New Roman" w:hAnsi="Arial Black" w:cs="Times New Roman"/>
      <w:spacing w:val="-5"/>
      <w:sz w:val="18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6C28D8"/>
    <w:rPr>
      <w:rFonts w:ascii="Garamond" w:eastAsia="Times New Roman" w:hAnsi="Garamond" w:cs="Times New Roman"/>
      <w:sz w:val="16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styleId="BodyText">
    <w:name w:val="Body Text"/>
    <w:basedOn w:val="Normal"/>
    <w:link w:val="BodyTextChar"/>
    <w:rsid w:val="006C28D8"/>
    <w:pPr>
      <w:spacing w:after="240"/>
      <w:jc w:val="both"/>
    </w:pPr>
    <w:rPr>
      <w:spacing w:val="-5"/>
      <w:sz w:val="24"/>
    </w:rPr>
  </w:style>
  <w:style w:type="character" w:customStyle="1" w:styleId="BodyTextChar">
    <w:name w:val="Body Text Char"/>
    <w:basedOn w:val="DefaultParagraphFont"/>
    <w:link w:val="BodyText"/>
    <w:rsid w:val="006C28D8"/>
    <w:rPr>
      <w:rFonts w:ascii="Garamond" w:eastAsia="Times New Roman" w:hAnsi="Garamond" w:cs="Times New Roman"/>
      <w:spacing w:val="-5"/>
      <w:sz w:val="24"/>
      <w:szCs w:val="20"/>
      <w:lang w:val="en-US"/>
    </w:rPr>
  </w:style>
  <w:style w:type="paragraph" w:customStyle="1" w:styleId="BlockQuotation">
    <w:name w:val="Block Quotation"/>
    <w:basedOn w:val="Normal"/>
    <w:next w:val="BodyText"/>
    <w:rsid w:val="006C28D8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  <w:sz w:val="24"/>
    </w:rPr>
  </w:style>
  <w:style w:type="paragraph" w:customStyle="1" w:styleId="BlockQuotationFirst">
    <w:name w:val="Block Quotation First"/>
    <w:basedOn w:val="Normal"/>
    <w:next w:val="BlockQuotation"/>
    <w:rsid w:val="006C28D8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odyTextKeep">
    <w:name w:val="Body Text Keep"/>
    <w:basedOn w:val="BodyText"/>
    <w:next w:val="BodyText"/>
    <w:rsid w:val="006C28D8"/>
    <w:pPr>
      <w:keepNext/>
    </w:pPr>
  </w:style>
  <w:style w:type="paragraph" w:styleId="Caption">
    <w:name w:val="caption"/>
    <w:basedOn w:val="Normal"/>
    <w:next w:val="BodyText"/>
    <w:qFormat/>
    <w:rsid w:val="006C28D8"/>
    <w:pPr>
      <w:spacing w:after="240"/>
    </w:pPr>
    <w:rPr>
      <w:spacing w:val="-5"/>
    </w:rPr>
  </w:style>
  <w:style w:type="paragraph" w:customStyle="1" w:styleId="ChapterSubtitle">
    <w:name w:val="Chapter Subtitle"/>
    <w:basedOn w:val="Normal"/>
    <w:next w:val="BodyText"/>
    <w:rsid w:val="006C28D8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rsid w:val="006C28D8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character" w:styleId="Emphasis">
    <w:name w:val="Emphasis"/>
    <w:qFormat/>
    <w:rsid w:val="006C28D8"/>
    <w:rPr>
      <w:rFonts w:ascii="Arial Black" w:hAnsi="Arial Black"/>
      <w:sz w:val="18"/>
    </w:rPr>
  </w:style>
  <w:style w:type="paragraph" w:styleId="Footer">
    <w:name w:val="footer"/>
    <w:basedOn w:val="Normal"/>
    <w:link w:val="FooterChar"/>
    <w:rsid w:val="006C28D8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customStyle="1" w:styleId="FooterChar">
    <w:name w:val="Footer Char"/>
    <w:basedOn w:val="DefaultParagraphFont"/>
    <w:link w:val="Footer"/>
    <w:rsid w:val="006C28D8"/>
    <w:rPr>
      <w:rFonts w:ascii="Arial Black" w:eastAsia="Times New Roman" w:hAnsi="Arial Black" w:cs="Times New Roman"/>
      <w:sz w:val="16"/>
      <w:szCs w:val="20"/>
      <w:lang w:val="en-US"/>
    </w:rPr>
  </w:style>
  <w:style w:type="paragraph" w:styleId="Header">
    <w:name w:val="header"/>
    <w:basedOn w:val="Normal"/>
    <w:link w:val="HeaderChar"/>
    <w:rsid w:val="006C28D8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character" w:customStyle="1" w:styleId="HeaderChar">
    <w:name w:val="Header Char"/>
    <w:basedOn w:val="DefaultParagraphFont"/>
    <w:link w:val="Header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customStyle="1" w:styleId="Icon1">
    <w:name w:val="Icon 1"/>
    <w:basedOn w:val="Normal"/>
    <w:rsid w:val="006C28D8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6C28D8"/>
    <w:pPr>
      <w:tabs>
        <w:tab w:val="right" w:leader="dot" w:pos="3960"/>
      </w:tabs>
      <w:spacing w:line="240" w:lineRule="atLeast"/>
      <w:ind w:left="720" w:hanging="720"/>
    </w:pPr>
    <w:rPr>
      <w:rFonts w:ascii="Arial" w:hAnsi="Arial"/>
      <w:sz w:val="20"/>
    </w:rPr>
  </w:style>
  <w:style w:type="character" w:customStyle="1" w:styleId="Lead-inEmphasis">
    <w:name w:val="Lead-in Emphasis"/>
    <w:rsid w:val="006C28D8"/>
    <w:rPr>
      <w:caps/>
      <w:sz w:val="22"/>
    </w:rPr>
  </w:style>
  <w:style w:type="paragraph" w:styleId="ListBullet">
    <w:name w:val="List Bullet"/>
    <w:basedOn w:val="Normal"/>
    <w:rsid w:val="006C28D8"/>
    <w:pPr>
      <w:numPr>
        <w:numId w:val="9"/>
      </w:numPr>
      <w:tabs>
        <w:tab w:val="clear" w:pos="360"/>
      </w:tabs>
      <w:spacing w:after="240"/>
      <w:ind w:right="360"/>
      <w:jc w:val="both"/>
    </w:pPr>
    <w:rPr>
      <w:spacing w:val="-5"/>
      <w:sz w:val="24"/>
    </w:rPr>
  </w:style>
  <w:style w:type="paragraph" w:styleId="ListBullet5">
    <w:name w:val="List Bullet 5"/>
    <w:basedOn w:val="Normal"/>
    <w:rsid w:val="006C28D8"/>
    <w:pPr>
      <w:framePr w:w="1860" w:wrap="around" w:vAnchor="text" w:hAnchor="page" w:x="1201" w:y="1"/>
      <w:numPr>
        <w:numId w:val="10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styleId="ListNumber">
    <w:name w:val="List Number"/>
    <w:basedOn w:val="Normal"/>
    <w:rsid w:val="006C28D8"/>
    <w:pPr>
      <w:spacing w:after="240"/>
      <w:ind w:left="720" w:right="360" w:hanging="360"/>
      <w:jc w:val="both"/>
    </w:pPr>
    <w:rPr>
      <w:spacing w:val="-5"/>
      <w:sz w:val="24"/>
    </w:rPr>
  </w:style>
  <w:style w:type="character" w:styleId="PageNumber">
    <w:name w:val="page number"/>
    <w:rsid w:val="006C28D8"/>
    <w:rPr>
      <w:b/>
    </w:rPr>
  </w:style>
  <w:style w:type="paragraph" w:customStyle="1" w:styleId="Picture">
    <w:name w:val="Picture"/>
    <w:basedOn w:val="BodyText"/>
    <w:next w:val="Caption"/>
    <w:rsid w:val="006C28D8"/>
    <w:pPr>
      <w:keepNext/>
    </w:pPr>
  </w:style>
  <w:style w:type="paragraph" w:customStyle="1" w:styleId="PartLabel">
    <w:name w:val="Part Label"/>
    <w:basedOn w:val="Normal"/>
    <w:next w:val="Normal"/>
    <w:rsid w:val="006C28D8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Title">
    <w:name w:val="Part Title"/>
    <w:basedOn w:val="Normal"/>
    <w:next w:val="PartLabel"/>
    <w:rsid w:val="006C28D8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styleId="NormalWeb">
    <w:name w:val="Normal (Web)"/>
    <w:basedOn w:val="Normal"/>
    <w:uiPriority w:val="99"/>
    <w:semiHidden/>
    <w:unhideWhenUsed/>
    <w:rsid w:val="00E64B1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s%20Tunnicliffe\OneDrive%20-%20West%20Lothian%20College\Documents\Custom%20Office%20Templates\Tutorial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Tutorial Document</Template>
  <TotalTime>1126</TotalTime>
  <Pages>13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Setup Guide</vt:lpstr>
    </vt:vector>
  </TitlesOfParts>
  <Company>West Lothian College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Setup Guide</dc:title>
  <dc:subject>Ethical Hacking</dc:subject>
  <dc:creator>Ross Tunnicliffe</dc:creator>
  <cp:keywords/>
  <dc:description/>
  <cp:lastModifiedBy>Emma Allardice</cp:lastModifiedBy>
  <cp:revision>44</cp:revision>
  <dcterms:created xsi:type="dcterms:W3CDTF">2025-07-27T10:23:00Z</dcterms:created>
  <dcterms:modified xsi:type="dcterms:W3CDTF">2026-08-28T07:17:00Z</dcterms:modified>
</cp:coreProperties>
</file>