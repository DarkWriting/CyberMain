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D3B748" w14:textId="77777777" w:rsidR="006C28D8" w:rsidRPr="00304156" w:rsidRDefault="006C28D8" w:rsidP="006C28D8">
      <w:pPr>
        <w:pStyle w:val="PartTitle"/>
        <w:framePr w:wrap="notBeside"/>
        <w:rPr>
          <w:spacing w:val="0"/>
          <w:sz w:val="24"/>
          <w:szCs w:val="14"/>
        </w:rPr>
      </w:pPr>
      <w:r w:rsidRPr="00304156">
        <w:rPr>
          <w:spacing w:val="0"/>
          <w:sz w:val="24"/>
          <w:szCs w:val="14"/>
        </w:rPr>
        <w:t>Tutorial</w:t>
      </w:r>
    </w:p>
    <w:p w14:paraId="3B2B01A0" w14:textId="77777777" w:rsidR="006C28D8" w:rsidRPr="00304156" w:rsidRDefault="003E4B1F" w:rsidP="006C28D8">
      <w:pPr>
        <w:pStyle w:val="PartLabel"/>
        <w:framePr w:wrap="notBeside"/>
        <w:rPr>
          <w:sz w:val="56"/>
          <w:szCs w:val="14"/>
        </w:rPr>
      </w:pPr>
      <w:r w:rsidRPr="00304156">
        <w:rPr>
          <w:sz w:val="56"/>
          <w:szCs w:val="14"/>
        </w:rPr>
        <w:t>0</w:t>
      </w:r>
      <w:r w:rsidR="006C28D8" w:rsidRPr="00304156">
        <w:rPr>
          <w:sz w:val="56"/>
          <w:szCs w:val="14"/>
        </w:rPr>
        <w:t>1</w:t>
      </w:r>
    </w:p>
    <w:p w14:paraId="7BEA2100" w14:textId="77777777" w:rsidR="006C28D8" w:rsidRPr="00304156" w:rsidRDefault="006C28D8" w:rsidP="006C28D8">
      <w:pPr>
        <w:rPr>
          <w:sz w:val="16"/>
          <w:szCs w:val="14"/>
        </w:rPr>
        <w:sectPr w:rsidR="006C28D8" w:rsidRPr="00304156" w:rsidSect="00682281">
          <w:headerReference w:type="default" r:id="rId10"/>
          <w:footerReference w:type="default" r:id="rId11"/>
          <w:headerReference w:type="first" r:id="rId12"/>
          <w:pgSz w:w="12240" w:h="15840" w:code="1"/>
          <w:pgMar w:top="1800" w:right="1200" w:bottom="1440" w:left="1276" w:header="960" w:footer="960" w:gutter="0"/>
          <w:pgNumType w:start="1"/>
          <w:cols w:space="360"/>
        </w:sectPr>
      </w:pPr>
    </w:p>
    <w:p w14:paraId="600100F2" w14:textId="77777777" w:rsidR="003E4B1F" w:rsidRPr="00304156" w:rsidRDefault="003E4B1F" w:rsidP="003E4B1F">
      <w:pPr>
        <w:pStyle w:val="ChapterTitle"/>
        <w:rPr>
          <w:sz w:val="32"/>
          <w:szCs w:val="14"/>
        </w:rPr>
      </w:pPr>
      <w:r w:rsidRPr="00304156">
        <w:rPr>
          <w:sz w:val="32"/>
          <w:szCs w:val="14"/>
        </w:rPr>
        <w:t>Network Types</w:t>
      </w:r>
    </w:p>
    <w:p w14:paraId="218E3F2C" w14:textId="65C4B49E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can be said about the geographical area which is covered by a LAN?</w:t>
      </w:r>
    </w:p>
    <w:p w14:paraId="072A2392" w14:textId="5619885A" w:rsidR="002109C8" w:rsidRPr="00304156" w:rsidRDefault="002109C8" w:rsidP="00304156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Typically, Limited Geographical area</w:t>
      </w:r>
    </w:p>
    <w:p w14:paraId="310CE1A5" w14:textId="25B6946D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 xml:space="preserve"> What determines the bandwidth of a LAN?</w:t>
      </w:r>
    </w:p>
    <w:p w14:paraId="55D8C843" w14:textId="683A6E30" w:rsidR="002109C8" w:rsidRPr="00304156" w:rsidRDefault="002109C8" w:rsidP="00304156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Devices and connecting media</w:t>
      </w:r>
    </w:p>
    <w:p w14:paraId="702A76D5" w14:textId="5A3853C3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is the meaning of the term SOHO?</w:t>
      </w:r>
    </w:p>
    <w:p w14:paraId="0E76781E" w14:textId="6E4FABAA" w:rsidR="002109C8" w:rsidRPr="00304156" w:rsidRDefault="002109C8" w:rsidP="00304156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Small Office home Office</w:t>
      </w:r>
    </w:p>
    <w:p w14:paraId="1A4C84FC" w14:textId="084802E5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is the main technology in use in all LANs?</w:t>
      </w:r>
    </w:p>
    <w:p w14:paraId="6C6C6D35" w14:textId="2A070026" w:rsidR="002109C8" w:rsidRPr="00304156" w:rsidRDefault="002109C8" w:rsidP="00304156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Ethernet</w:t>
      </w:r>
    </w:p>
    <w:p w14:paraId="1A77ACA3" w14:textId="77777777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is the IEEE standard for the technology in use in a LAN?</w:t>
      </w:r>
    </w:p>
    <w:p w14:paraId="240CA605" w14:textId="3C8B2BB5" w:rsidR="002109C8" w:rsidRPr="00304156" w:rsidRDefault="00304156" w:rsidP="00304156">
      <w:pPr>
        <w:pStyle w:val="ListParagraph"/>
        <w:rPr>
          <w:sz w:val="16"/>
          <w:szCs w:val="16"/>
          <w:lang w:val="en-US"/>
        </w:rPr>
      </w:pPr>
      <w:r w:rsidRPr="00304156">
        <w:rPr>
          <w:sz w:val="16"/>
          <w:szCs w:val="16"/>
          <w:lang w:val="en-US"/>
        </w:rPr>
        <w:t>IEEE 802 (</w:t>
      </w:r>
      <w:r w:rsidR="002109C8" w:rsidRPr="002109C8">
        <w:rPr>
          <w:sz w:val="16"/>
          <w:szCs w:val="16"/>
          <w:lang w:val="en-US"/>
        </w:rPr>
        <w:t>Concerned with Layer 1 (Physical) and Layer 2 (Data Link)</w:t>
      </w:r>
      <w:r w:rsidRPr="00304156">
        <w:rPr>
          <w:sz w:val="16"/>
          <w:szCs w:val="16"/>
          <w:lang w:val="en-US"/>
        </w:rPr>
        <w:t>)</w:t>
      </w:r>
    </w:p>
    <w:p w14:paraId="7338C2BC" w14:textId="2BEF8A39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Who typically administrates a LAN?</w:t>
      </w:r>
    </w:p>
    <w:p w14:paraId="09BC31FD" w14:textId="730A2EA4" w:rsidR="002109C8" w:rsidRPr="00304156" w:rsidRDefault="002109C8" w:rsidP="00304156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Owner of the network</w:t>
      </w:r>
    </w:p>
    <w:p w14:paraId="2EDAF71D" w14:textId="54DE0A40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is the IEEE standard for Wireless communication?</w:t>
      </w:r>
      <w:r w:rsidRPr="00304156">
        <w:rPr>
          <w:sz w:val="16"/>
          <w:szCs w:val="16"/>
        </w:rPr>
        <w:tab/>
      </w:r>
    </w:p>
    <w:p w14:paraId="389F34CC" w14:textId="3BD44BC7" w:rsidR="003E4B1F" w:rsidRPr="00304156" w:rsidRDefault="00304156" w:rsidP="00304156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IEEE 802.11 (</w:t>
      </w:r>
      <w:r w:rsidR="002109C8" w:rsidRPr="002109C8">
        <w:rPr>
          <w:sz w:val="16"/>
          <w:szCs w:val="16"/>
        </w:rPr>
        <w:t>Layer 1 and Layer 2 specifications concerned with Wireless LANs</w:t>
      </w:r>
      <w:r w:rsidRPr="00304156">
        <w:rPr>
          <w:sz w:val="16"/>
          <w:szCs w:val="16"/>
        </w:rPr>
        <w:t>)</w:t>
      </w:r>
    </w:p>
    <w:p w14:paraId="4EB95A70" w14:textId="77777777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can be said about the geographical area which is covered by a WAN?</w:t>
      </w:r>
    </w:p>
    <w:p w14:paraId="37CF5CD8" w14:textId="296329CC" w:rsidR="003E4B1F" w:rsidRPr="00304156" w:rsidRDefault="002109C8" w:rsidP="003E4B1F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Larger Geographical area can be across town or the globe</w:t>
      </w:r>
    </w:p>
    <w:p w14:paraId="2929A25D" w14:textId="36ED6F68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State 2 types of full-time connection in WANs</w:t>
      </w:r>
    </w:p>
    <w:p w14:paraId="77B803DE" w14:textId="53CC1BE6" w:rsidR="003E4B1F" w:rsidRPr="00304156" w:rsidRDefault="00304156" w:rsidP="00304156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E1/T1s, Frame relay and Cable and DSL</w:t>
      </w:r>
    </w:p>
    <w:p w14:paraId="69795C99" w14:textId="77777777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is typically used to connect a LAN to a WAN?</w:t>
      </w:r>
    </w:p>
    <w:p w14:paraId="6FE24AA5" w14:textId="2D47F023" w:rsidR="003E4B1F" w:rsidRPr="00304156" w:rsidRDefault="00304156" w:rsidP="003E4B1F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Router</w:t>
      </w:r>
    </w:p>
    <w:p w14:paraId="57569FD0" w14:textId="77777777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With regards to networking what is a PAN?</w:t>
      </w:r>
    </w:p>
    <w:p w14:paraId="313DE2C7" w14:textId="2B3346EA" w:rsidR="003E4B1F" w:rsidRPr="00304156" w:rsidRDefault="002109C8" w:rsidP="003E4B1F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A computer network used for communication between a computer and different devices close to one person</w:t>
      </w:r>
    </w:p>
    <w:p w14:paraId="2E31BB92" w14:textId="693459BE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are the 3 features that are provided by a SAN?</w:t>
      </w:r>
    </w:p>
    <w:p w14:paraId="44F58A42" w14:textId="270F643A" w:rsidR="003E4B1F" w:rsidRPr="00304156" w:rsidRDefault="002109C8" w:rsidP="00304156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Performance, Availability and Scalability</w:t>
      </w:r>
    </w:p>
    <w:p w14:paraId="1AC5E4FD" w14:textId="77777777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When all access points for copper cable have been used in a LAN what other option can be used to allow further users?</w:t>
      </w:r>
    </w:p>
    <w:p w14:paraId="34EE7DAD" w14:textId="09606E53" w:rsidR="003E4B1F" w:rsidRPr="00304156" w:rsidRDefault="002109C8" w:rsidP="003E4B1F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Wireless connections</w:t>
      </w:r>
    </w:p>
    <w:p w14:paraId="3C581F6E" w14:textId="77777777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is an Ad-hoc Wireless system?</w:t>
      </w:r>
    </w:p>
    <w:p w14:paraId="1BBA80AD" w14:textId="0CCC70A5" w:rsidR="003E4B1F" w:rsidRPr="00304156" w:rsidRDefault="002109C8" w:rsidP="003E4B1F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 xml:space="preserve">Decentralized type of wireless network </w:t>
      </w:r>
    </w:p>
    <w:p w14:paraId="5CE72BC9" w14:textId="77777777" w:rsidR="003E4B1F" w:rsidRPr="00304156" w:rsidRDefault="003E4B1F" w:rsidP="00304156">
      <w:pPr>
        <w:pStyle w:val="ListParagraph"/>
        <w:numPr>
          <w:ilvl w:val="0"/>
          <w:numId w:val="12"/>
        </w:numPr>
        <w:jc w:val="both"/>
        <w:rPr>
          <w:sz w:val="16"/>
          <w:szCs w:val="16"/>
        </w:rPr>
      </w:pPr>
      <w:r w:rsidRPr="00304156">
        <w:rPr>
          <w:sz w:val="16"/>
          <w:szCs w:val="16"/>
        </w:rPr>
        <w:t>What is the purpose of a VPN?</w:t>
      </w:r>
    </w:p>
    <w:p w14:paraId="2B87AE0A" w14:textId="26ED169C" w:rsidR="003E4B1F" w:rsidRPr="00304156" w:rsidRDefault="002109C8" w:rsidP="003E4B1F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Creates secure connections through unsecured network</w:t>
      </w:r>
    </w:p>
    <w:p w14:paraId="0F2C7E51" w14:textId="77777777" w:rsidR="003E4B1F" w:rsidRPr="00304156" w:rsidRDefault="003E4B1F" w:rsidP="003E4B1F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 xml:space="preserve">Explain the meaning of the term Intranet </w:t>
      </w:r>
    </w:p>
    <w:p w14:paraId="38F6A43F" w14:textId="55E5C03C" w:rsidR="003E4B1F" w:rsidRPr="00304156" w:rsidRDefault="002109C8" w:rsidP="003E4B1F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An internal network for corporations that can be accessed from an internal network and is password protected so staff can access it externally</w:t>
      </w:r>
    </w:p>
    <w:p w14:paraId="3BA700A1" w14:textId="4546D708" w:rsidR="003E4B1F" w:rsidRPr="00304156" w:rsidRDefault="003E4B1F" w:rsidP="005B45D0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Write a list for WAN, PAN, CAN and LAN in the order Smallest to Largest</w:t>
      </w:r>
    </w:p>
    <w:p w14:paraId="49B421AD" w14:textId="2C5EF2E1" w:rsidR="005B45D0" w:rsidRPr="00304156" w:rsidRDefault="002109C8" w:rsidP="005B45D0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Pan, Lan, Wan, Can</w:t>
      </w:r>
    </w:p>
    <w:p w14:paraId="3CB9F709" w14:textId="55F586F8" w:rsidR="005B45D0" w:rsidRPr="00304156" w:rsidRDefault="005B45D0" w:rsidP="005B45D0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is the difference between a switch and a router?</w:t>
      </w:r>
    </w:p>
    <w:p w14:paraId="5BE11B85" w14:textId="5094EEB9" w:rsidR="005B45D0" w:rsidRPr="00304156" w:rsidRDefault="002109C8" w:rsidP="005B45D0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 xml:space="preserve">A switch is used to connect devices together while and router is to connect networks </w:t>
      </w:r>
    </w:p>
    <w:p w14:paraId="4BAD8C03" w14:textId="1CEE493B" w:rsidR="005B45D0" w:rsidRPr="00304156" w:rsidRDefault="005B45D0" w:rsidP="005B45D0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is a MAC Address?</w:t>
      </w:r>
    </w:p>
    <w:p w14:paraId="5D7B2E0A" w14:textId="65CEF3E8" w:rsidR="005B45D0" w:rsidRPr="00304156" w:rsidRDefault="002109C8" w:rsidP="005B45D0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>It’s a unique identifier that can be used as a physical address to help identify the device on a specific network</w:t>
      </w:r>
    </w:p>
    <w:p w14:paraId="3FE55F06" w14:textId="4F6FFCA6" w:rsidR="005B45D0" w:rsidRPr="00304156" w:rsidRDefault="005B45D0" w:rsidP="005B45D0">
      <w:pPr>
        <w:pStyle w:val="ListParagraph"/>
        <w:numPr>
          <w:ilvl w:val="0"/>
          <w:numId w:val="12"/>
        </w:numPr>
        <w:rPr>
          <w:sz w:val="16"/>
          <w:szCs w:val="16"/>
        </w:rPr>
      </w:pPr>
      <w:r w:rsidRPr="00304156">
        <w:rPr>
          <w:sz w:val="16"/>
          <w:szCs w:val="16"/>
        </w:rPr>
        <w:t>What is DNS and why is it important?</w:t>
      </w:r>
    </w:p>
    <w:p w14:paraId="163C3F54" w14:textId="3B7BF64A" w:rsidR="002109C8" w:rsidRPr="00304156" w:rsidRDefault="002109C8" w:rsidP="002109C8">
      <w:pPr>
        <w:pStyle w:val="ListParagraph"/>
        <w:rPr>
          <w:sz w:val="16"/>
          <w:szCs w:val="16"/>
        </w:rPr>
      </w:pPr>
      <w:r w:rsidRPr="00304156">
        <w:rPr>
          <w:sz w:val="16"/>
          <w:szCs w:val="16"/>
        </w:rPr>
        <w:t xml:space="preserve">DNS is used to translate user friendly domain names for example google.com into machine readable IP addresses, it helps mapping and identifying computers for security and fast access to websites </w:t>
      </w:r>
    </w:p>
    <w:p w14:paraId="10CFE5E0" w14:textId="77777777" w:rsidR="006C28D8" w:rsidRPr="00304156" w:rsidRDefault="006C28D8" w:rsidP="006C28D8">
      <w:pPr>
        <w:pStyle w:val="ChapterSubtitle"/>
        <w:rPr>
          <w:i w:val="0"/>
          <w:sz w:val="20"/>
          <w:szCs w:val="14"/>
        </w:rPr>
      </w:pPr>
    </w:p>
    <w:sectPr w:rsidR="006C28D8" w:rsidRPr="00304156" w:rsidSect="006C28D8">
      <w:type w:val="continuous"/>
      <w:pgSz w:w="12240" w:h="15840" w:code="1"/>
      <w:pgMar w:top="1800" w:right="1195" w:bottom="1440" w:left="1276" w:header="965" w:footer="965" w:gutter="0"/>
      <w:cols w:space="36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206DFE" w14:textId="77777777" w:rsidR="00216181" w:rsidRDefault="00216181">
      <w:r>
        <w:separator/>
      </w:r>
    </w:p>
  </w:endnote>
  <w:endnote w:type="continuationSeparator" w:id="0">
    <w:p w14:paraId="04976B1D" w14:textId="77777777" w:rsidR="00216181" w:rsidRDefault="002161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BBE91A" w14:textId="77777777" w:rsidR="00CB6752" w:rsidRDefault="006C28D8">
    <w:pPr>
      <w:pStyle w:val="Foo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0160A6" w14:textId="77777777" w:rsidR="00216181" w:rsidRDefault="00216181">
      <w:r>
        <w:separator/>
      </w:r>
    </w:p>
  </w:footnote>
  <w:footnote w:type="continuationSeparator" w:id="0">
    <w:p w14:paraId="63093013" w14:textId="77777777" w:rsidR="00216181" w:rsidRDefault="002161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89CD55" w14:textId="77777777" w:rsidR="00CB6752" w:rsidRPr="00682281" w:rsidRDefault="003E4B1F">
    <w:pPr>
      <w:pStyle w:val="Header"/>
      <w:rPr>
        <w:lang w:val="en-GB"/>
      </w:rPr>
    </w:pPr>
    <w:r>
      <w:rPr>
        <w:lang w:val="en-GB"/>
      </w:rPr>
      <w:t>Networking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85AEB2" w14:textId="77777777" w:rsidR="00CB6752" w:rsidRDefault="006C28D8">
    <w:pPr>
      <w:pStyle w:val="Header"/>
    </w:pPr>
    <w:r>
      <w:t>Design Customization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4BD6162F"/>
    <w:multiLevelType w:val="singleLevel"/>
    <w:tmpl w:val="F15AD34A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Tms Rmn" w:hAnsi="Tms Rmn" w:hint="default"/>
        <w:sz w:val="20"/>
      </w:rPr>
    </w:lvl>
  </w:abstractNum>
  <w:abstractNum w:abstractNumId="2" w15:restartNumberingAfterBreak="0">
    <w:nsid w:val="4C510602"/>
    <w:multiLevelType w:val="singleLevel"/>
    <w:tmpl w:val="F1444738"/>
    <w:lvl w:ilvl="0">
      <w:start w:val="1"/>
      <w:numFmt w:val="bullet"/>
      <w:pStyle w:val="ListBullet5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" w15:restartNumberingAfterBreak="0">
    <w:nsid w:val="579B0C4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4" w15:restartNumberingAfterBreak="0">
    <w:nsid w:val="58C36F12"/>
    <w:multiLevelType w:val="hybridMultilevel"/>
    <w:tmpl w:val="993E8DE8"/>
    <w:lvl w:ilvl="0" w:tplc="08090017">
      <w:start w:val="1"/>
      <w:numFmt w:val="lowerLetter"/>
      <w:lvlText w:val="%1)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2160" w:hanging="360"/>
      </w:pPr>
    </w:lvl>
    <w:lvl w:ilvl="2" w:tplc="0809001B">
      <w:start w:val="1"/>
      <w:numFmt w:val="lowerRoman"/>
      <w:lvlText w:val="%3."/>
      <w:lvlJc w:val="right"/>
      <w:pPr>
        <w:ind w:left="2880" w:hanging="180"/>
      </w:pPr>
    </w:lvl>
    <w:lvl w:ilvl="3" w:tplc="0809000F">
      <w:start w:val="1"/>
      <w:numFmt w:val="decimal"/>
      <w:lvlText w:val="%4."/>
      <w:lvlJc w:val="left"/>
      <w:pPr>
        <w:ind w:left="3600" w:hanging="360"/>
      </w:pPr>
    </w:lvl>
    <w:lvl w:ilvl="4" w:tplc="08090019">
      <w:start w:val="1"/>
      <w:numFmt w:val="lowerLetter"/>
      <w:lvlText w:val="%5."/>
      <w:lvlJc w:val="left"/>
      <w:pPr>
        <w:ind w:left="4320" w:hanging="360"/>
      </w:pPr>
    </w:lvl>
    <w:lvl w:ilvl="5" w:tplc="0809001B">
      <w:start w:val="1"/>
      <w:numFmt w:val="lowerRoman"/>
      <w:lvlText w:val="%6."/>
      <w:lvlJc w:val="right"/>
      <w:pPr>
        <w:ind w:left="5040" w:hanging="180"/>
      </w:pPr>
    </w:lvl>
    <w:lvl w:ilvl="6" w:tplc="0809000F">
      <w:start w:val="1"/>
      <w:numFmt w:val="decimal"/>
      <w:lvlText w:val="%7."/>
      <w:lvlJc w:val="left"/>
      <w:pPr>
        <w:ind w:left="5760" w:hanging="360"/>
      </w:pPr>
    </w:lvl>
    <w:lvl w:ilvl="7" w:tplc="08090019">
      <w:start w:val="1"/>
      <w:numFmt w:val="lowerLetter"/>
      <w:lvlText w:val="%8."/>
      <w:lvlJc w:val="left"/>
      <w:pPr>
        <w:ind w:left="6480" w:hanging="360"/>
      </w:pPr>
    </w:lvl>
    <w:lvl w:ilvl="8" w:tplc="0809001B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CC8333A"/>
    <w:multiLevelType w:val="hybridMultilevel"/>
    <w:tmpl w:val="2E70FEA8"/>
    <w:lvl w:ilvl="0" w:tplc="08090011">
      <w:start w:val="1"/>
      <w:numFmt w:val="decimal"/>
      <w:lvlText w:val="%1)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436190"/>
    <w:multiLevelType w:val="singleLevel"/>
    <w:tmpl w:val="D7CE716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7" w15:restartNumberingAfterBreak="0">
    <w:nsid w:val="62540DA9"/>
    <w:multiLevelType w:val="singleLevel"/>
    <w:tmpl w:val="B8D67778"/>
    <w:lvl w:ilvl="0">
      <w:start w:val="1"/>
      <w:numFmt w:val="decimal"/>
      <w:lvlText w:val="%1."/>
      <w:legacy w:legacy="1" w:legacySpace="0" w:legacyIndent="360"/>
      <w:lvlJc w:val="left"/>
      <w:pPr>
        <w:ind w:left="720" w:hanging="360"/>
      </w:pPr>
      <w:rPr>
        <w:rFonts w:ascii="Arial Black" w:hAnsi="Arial Black"/>
        <w:sz w:val="20"/>
      </w:rPr>
    </w:lvl>
  </w:abstractNum>
  <w:abstractNum w:abstractNumId="8" w15:restartNumberingAfterBreak="0">
    <w:nsid w:val="75C73610"/>
    <w:multiLevelType w:val="hybridMultilevel"/>
    <w:tmpl w:val="742AD47E"/>
    <w:lvl w:ilvl="0" w:tplc="A746B8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C10EFF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50E4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4B406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D36EC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2890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5E3AB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20C48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7887F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  <w:lvlOverride w:ilvl="0">
      <w:lvl w:ilvl="0">
        <w:start w:val="1"/>
        <w:numFmt w:val="bullet"/>
        <w:lvlText w:val="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2">
    <w:abstractNumId w:val="0"/>
    <w:lvlOverride w:ilvl="0">
      <w:lvl w:ilvl="0">
        <w:start w:val="1"/>
        <w:numFmt w:val="bullet"/>
        <w:lvlText w:val="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4"/>
        </w:rPr>
      </w:lvl>
    </w:lvlOverride>
  </w:num>
  <w:num w:numId="3">
    <w:abstractNumId w:val="0"/>
    <w:lvlOverride w:ilvl="0">
      <w:lvl w:ilvl="0">
        <w:start w:val="1"/>
        <w:numFmt w:val="bullet"/>
        <w:lvlText w:val="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2"/>
        </w:rPr>
      </w:lvl>
    </w:lvlOverride>
  </w:num>
  <w:num w:numId="4">
    <w:abstractNumId w:val="0"/>
    <w:lvlOverride w:ilvl="0">
      <w:lvl w:ilvl="0">
        <w:start w:val="1"/>
        <w:numFmt w:val="bullet"/>
        <w:lvlText w:val=""/>
        <w:legacy w:legacy="1" w:legacySpace="0" w:legacyIndent="360"/>
        <w:lvlJc w:val="left"/>
        <w:pPr>
          <w:ind w:left="360" w:hanging="360"/>
        </w:pPr>
        <w:rPr>
          <w:rFonts w:ascii="Wingdings" w:hAnsi="Wingdings"/>
          <w:sz w:val="20"/>
        </w:rPr>
      </w:lvl>
    </w:lvlOverride>
  </w:num>
  <w:num w:numId="5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6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/>
          <w:sz w:val="28"/>
        </w:rPr>
      </w:lvl>
    </w:lvlOverride>
  </w:num>
  <w:num w:numId="7">
    <w:abstractNumId w:val="3"/>
  </w:num>
  <w:num w:numId="8">
    <w:abstractNumId w:val="7"/>
  </w:num>
  <w:num w:numId="9">
    <w:abstractNumId w:val="6"/>
  </w:num>
  <w:num w:numId="10">
    <w:abstractNumId w:val="2"/>
  </w:num>
  <w:num w:numId="11">
    <w:abstractNumId w:val="1"/>
  </w:num>
  <w:num w:numId="1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B1F"/>
    <w:rsid w:val="001818FE"/>
    <w:rsid w:val="001A7161"/>
    <w:rsid w:val="002109C8"/>
    <w:rsid w:val="00216181"/>
    <w:rsid w:val="002B78BD"/>
    <w:rsid w:val="00304156"/>
    <w:rsid w:val="003E4B1F"/>
    <w:rsid w:val="005B45D0"/>
    <w:rsid w:val="006C28D8"/>
    <w:rsid w:val="008A096F"/>
    <w:rsid w:val="008A2882"/>
    <w:rsid w:val="00CB6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B3979"/>
  <w15:chartTrackingRefBased/>
  <w15:docId w15:val="{28DAC018-D5B4-4E71-9DB6-4FFAC460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28D8"/>
    <w:pPr>
      <w:spacing w:after="0" w:line="240" w:lineRule="auto"/>
    </w:pPr>
    <w:rPr>
      <w:rFonts w:ascii="Garamond" w:eastAsia="Times New Roman" w:hAnsi="Garamond" w:cs="Times New Roman"/>
      <w:szCs w:val="20"/>
      <w:lang w:val="en-US"/>
    </w:rPr>
  </w:style>
  <w:style w:type="paragraph" w:styleId="Heading1">
    <w:name w:val="heading 1"/>
    <w:basedOn w:val="Normal"/>
    <w:next w:val="BodyText"/>
    <w:link w:val="Heading1Char"/>
    <w:qFormat/>
    <w:rsid w:val="006C28D8"/>
    <w:pPr>
      <w:keepNext/>
      <w:spacing w:before="240" w:after="120"/>
      <w:outlineLvl w:val="0"/>
    </w:pPr>
    <w:rPr>
      <w:rFonts w:ascii="Arial Black" w:hAnsi="Arial Black"/>
      <w:color w:val="808080"/>
      <w:spacing w:val="-25"/>
      <w:kern w:val="28"/>
      <w:sz w:val="32"/>
    </w:rPr>
  </w:style>
  <w:style w:type="paragraph" w:styleId="Heading2">
    <w:name w:val="heading 2"/>
    <w:basedOn w:val="Normal"/>
    <w:next w:val="BodyText"/>
    <w:link w:val="Heading2Char"/>
    <w:qFormat/>
    <w:rsid w:val="006C28D8"/>
    <w:pPr>
      <w:keepNext/>
      <w:spacing w:line="240" w:lineRule="atLeast"/>
      <w:outlineLvl w:val="1"/>
    </w:pPr>
    <w:rPr>
      <w:rFonts w:ascii="Arial Black" w:hAnsi="Arial Black"/>
      <w:spacing w:val="-10"/>
      <w:kern w:val="28"/>
      <w:szCs w:val="16"/>
    </w:rPr>
  </w:style>
  <w:style w:type="paragraph" w:styleId="Heading5">
    <w:name w:val="heading 5"/>
    <w:basedOn w:val="Normal"/>
    <w:next w:val="BodyText"/>
    <w:link w:val="Heading5Char"/>
    <w:qFormat/>
    <w:rsid w:val="006C28D8"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BodyText"/>
    <w:link w:val="Heading6Char"/>
    <w:qFormat/>
    <w:rsid w:val="006C28D8"/>
    <w:pPr>
      <w:keepNext/>
      <w:framePr w:w="1800" w:wrap="around" w:vAnchor="text" w:hAnchor="page" w:x="1201" w:y="1"/>
      <w:outlineLvl w:val="5"/>
    </w:pPr>
  </w:style>
  <w:style w:type="paragraph" w:styleId="Heading8">
    <w:name w:val="heading 8"/>
    <w:basedOn w:val="Normal"/>
    <w:next w:val="BodyText"/>
    <w:link w:val="Heading8Char"/>
    <w:qFormat/>
    <w:rsid w:val="006C28D8"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C28D8"/>
    <w:rPr>
      <w:rFonts w:ascii="Arial Black" w:eastAsia="Times New Roman" w:hAnsi="Arial Black" w:cs="Times New Roman"/>
      <w:color w:val="808080"/>
      <w:spacing w:val="-25"/>
      <w:kern w:val="28"/>
      <w:sz w:val="32"/>
      <w:szCs w:val="20"/>
      <w:lang w:val="en-US"/>
    </w:rPr>
  </w:style>
  <w:style w:type="character" w:customStyle="1" w:styleId="Heading2Char">
    <w:name w:val="Heading 2 Char"/>
    <w:basedOn w:val="DefaultParagraphFont"/>
    <w:link w:val="Heading2"/>
    <w:rsid w:val="006C28D8"/>
    <w:rPr>
      <w:rFonts w:ascii="Arial Black" w:eastAsia="Times New Roman" w:hAnsi="Arial Black" w:cs="Times New Roman"/>
      <w:spacing w:val="-10"/>
      <w:kern w:val="28"/>
      <w:sz w:val="16"/>
      <w:szCs w:val="16"/>
      <w:lang w:val="en-US"/>
    </w:rPr>
  </w:style>
  <w:style w:type="character" w:customStyle="1" w:styleId="Heading5Char">
    <w:name w:val="Heading 5 Char"/>
    <w:basedOn w:val="DefaultParagraphFont"/>
    <w:link w:val="Heading5"/>
    <w:rsid w:val="006C28D8"/>
    <w:rPr>
      <w:rFonts w:ascii="Arial Black" w:eastAsia="Times New Roman" w:hAnsi="Arial Black" w:cs="Times New Roman"/>
      <w:spacing w:val="-5"/>
      <w:sz w:val="18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rsid w:val="006C28D8"/>
    <w:rPr>
      <w:rFonts w:ascii="Garamond" w:eastAsia="Times New Roman" w:hAnsi="Garamond" w:cs="Times New Roman"/>
      <w:sz w:val="16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rsid w:val="006C28D8"/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paragraph" w:styleId="BodyText">
    <w:name w:val="Body Text"/>
    <w:basedOn w:val="Normal"/>
    <w:link w:val="BodyTextChar"/>
    <w:rsid w:val="006C28D8"/>
    <w:pPr>
      <w:spacing w:after="240"/>
      <w:jc w:val="both"/>
    </w:pPr>
    <w:rPr>
      <w:spacing w:val="-5"/>
      <w:sz w:val="24"/>
    </w:rPr>
  </w:style>
  <w:style w:type="character" w:customStyle="1" w:styleId="BodyTextChar">
    <w:name w:val="Body Text Char"/>
    <w:basedOn w:val="DefaultParagraphFont"/>
    <w:link w:val="BodyText"/>
    <w:rsid w:val="006C28D8"/>
    <w:rPr>
      <w:rFonts w:ascii="Garamond" w:eastAsia="Times New Roman" w:hAnsi="Garamond" w:cs="Times New Roman"/>
      <w:spacing w:val="-5"/>
      <w:sz w:val="24"/>
      <w:szCs w:val="20"/>
      <w:lang w:val="en-US"/>
    </w:rPr>
  </w:style>
  <w:style w:type="paragraph" w:customStyle="1" w:styleId="BlockQuotation">
    <w:name w:val="Block Quotation"/>
    <w:basedOn w:val="Normal"/>
    <w:next w:val="BodyText"/>
    <w:rsid w:val="006C28D8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600" w:right="600"/>
      <w:jc w:val="both"/>
    </w:pPr>
    <w:rPr>
      <w:spacing w:val="-5"/>
      <w:sz w:val="24"/>
    </w:rPr>
  </w:style>
  <w:style w:type="paragraph" w:customStyle="1" w:styleId="BlockQuotationFirst">
    <w:name w:val="Block Quotation First"/>
    <w:basedOn w:val="Normal"/>
    <w:next w:val="BlockQuotation"/>
    <w:rsid w:val="006C28D8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</w:rPr>
  </w:style>
  <w:style w:type="paragraph" w:customStyle="1" w:styleId="BodyTextKeep">
    <w:name w:val="Body Text Keep"/>
    <w:basedOn w:val="BodyText"/>
    <w:next w:val="BodyText"/>
    <w:rsid w:val="006C28D8"/>
    <w:pPr>
      <w:keepNext/>
    </w:pPr>
  </w:style>
  <w:style w:type="paragraph" w:styleId="Caption">
    <w:name w:val="caption"/>
    <w:basedOn w:val="Normal"/>
    <w:next w:val="BodyText"/>
    <w:qFormat/>
    <w:rsid w:val="006C28D8"/>
    <w:pPr>
      <w:spacing w:after="240"/>
    </w:pPr>
    <w:rPr>
      <w:spacing w:val="-5"/>
    </w:rPr>
  </w:style>
  <w:style w:type="paragraph" w:customStyle="1" w:styleId="ChapterSubtitle">
    <w:name w:val="Chapter Subtitle"/>
    <w:basedOn w:val="Normal"/>
    <w:next w:val="BodyText"/>
    <w:rsid w:val="006C28D8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rsid w:val="006C28D8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character" w:styleId="Emphasis">
    <w:name w:val="Emphasis"/>
    <w:qFormat/>
    <w:rsid w:val="006C28D8"/>
    <w:rPr>
      <w:rFonts w:ascii="Arial Black" w:hAnsi="Arial Black"/>
      <w:sz w:val="18"/>
    </w:rPr>
  </w:style>
  <w:style w:type="paragraph" w:styleId="Footer">
    <w:name w:val="footer"/>
    <w:basedOn w:val="Normal"/>
    <w:link w:val="FooterChar"/>
    <w:rsid w:val="006C28D8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character" w:customStyle="1" w:styleId="FooterChar">
    <w:name w:val="Footer Char"/>
    <w:basedOn w:val="DefaultParagraphFont"/>
    <w:link w:val="Footer"/>
    <w:rsid w:val="006C28D8"/>
    <w:rPr>
      <w:rFonts w:ascii="Arial Black" w:eastAsia="Times New Roman" w:hAnsi="Arial Black" w:cs="Times New Roman"/>
      <w:sz w:val="16"/>
      <w:szCs w:val="20"/>
      <w:lang w:val="en-US"/>
    </w:rPr>
  </w:style>
  <w:style w:type="paragraph" w:styleId="Header">
    <w:name w:val="header"/>
    <w:basedOn w:val="Normal"/>
    <w:link w:val="HeaderChar"/>
    <w:rsid w:val="006C28D8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character" w:customStyle="1" w:styleId="HeaderChar">
    <w:name w:val="Header Char"/>
    <w:basedOn w:val="DefaultParagraphFont"/>
    <w:link w:val="Header"/>
    <w:rsid w:val="006C28D8"/>
    <w:rPr>
      <w:rFonts w:ascii="Arial Black" w:eastAsia="Times New Roman" w:hAnsi="Arial Black" w:cs="Times New Roman"/>
      <w:caps/>
      <w:spacing w:val="60"/>
      <w:sz w:val="14"/>
      <w:szCs w:val="20"/>
      <w:lang w:val="en-US"/>
    </w:rPr>
  </w:style>
  <w:style w:type="paragraph" w:customStyle="1" w:styleId="Icon1">
    <w:name w:val="Icon 1"/>
    <w:basedOn w:val="Normal"/>
    <w:rsid w:val="006C28D8"/>
    <w:pPr>
      <w:framePr w:w="1440" w:hSpace="187" w:wrap="around" w:vAnchor="text" w:hAnchor="margin" w:y="1"/>
      <w:shd w:val="pct10" w:color="auto" w:fill="auto"/>
      <w:spacing w:before="60" w:line="1440" w:lineRule="exact"/>
      <w:jc w:val="center"/>
    </w:pPr>
    <w:rPr>
      <w:rFonts w:ascii="Wingdings" w:hAnsi="Wingdings"/>
      <w:b/>
      <w:color w:val="FFFFFF"/>
      <w:spacing w:val="-10"/>
      <w:sz w:val="160"/>
    </w:rPr>
  </w:style>
  <w:style w:type="paragraph" w:styleId="Index1">
    <w:name w:val="index 1"/>
    <w:basedOn w:val="Normal"/>
    <w:semiHidden/>
    <w:rsid w:val="006C28D8"/>
    <w:pPr>
      <w:tabs>
        <w:tab w:val="right" w:leader="dot" w:pos="3960"/>
      </w:tabs>
      <w:spacing w:line="240" w:lineRule="atLeast"/>
      <w:ind w:left="720" w:hanging="720"/>
    </w:pPr>
    <w:rPr>
      <w:rFonts w:ascii="Arial" w:hAnsi="Arial"/>
      <w:sz w:val="20"/>
    </w:rPr>
  </w:style>
  <w:style w:type="character" w:customStyle="1" w:styleId="Lead-inEmphasis">
    <w:name w:val="Lead-in Emphasis"/>
    <w:rsid w:val="006C28D8"/>
    <w:rPr>
      <w:caps/>
      <w:sz w:val="22"/>
    </w:rPr>
  </w:style>
  <w:style w:type="paragraph" w:styleId="ListBullet">
    <w:name w:val="List Bullet"/>
    <w:basedOn w:val="Normal"/>
    <w:rsid w:val="006C28D8"/>
    <w:pPr>
      <w:numPr>
        <w:numId w:val="9"/>
      </w:numPr>
      <w:tabs>
        <w:tab w:val="clear" w:pos="360"/>
      </w:tabs>
      <w:spacing w:after="240"/>
      <w:ind w:right="360"/>
      <w:jc w:val="both"/>
    </w:pPr>
    <w:rPr>
      <w:spacing w:val="-5"/>
      <w:sz w:val="24"/>
    </w:rPr>
  </w:style>
  <w:style w:type="paragraph" w:styleId="ListBullet5">
    <w:name w:val="List Bullet 5"/>
    <w:basedOn w:val="Normal"/>
    <w:rsid w:val="006C28D8"/>
    <w:pPr>
      <w:framePr w:w="1860" w:wrap="around" w:vAnchor="text" w:hAnchor="page" w:x="1201" w:y="1"/>
      <w:numPr>
        <w:numId w:val="10"/>
      </w:numPr>
      <w:pBdr>
        <w:bottom w:val="single" w:sz="6" w:space="0" w:color="auto"/>
        <w:between w:val="single" w:sz="6" w:space="0" w:color="auto"/>
      </w:pBdr>
      <w:spacing w:line="320" w:lineRule="exact"/>
    </w:pPr>
    <w:rPr>
      <w:sz w:val="18"/>
    </w:rPr>
  </w:style>
  <w:style w:type="paragraph" w:styleId="ListNumber">
    <w:name w:val="List Number"/>
    <w:basedOn w:val="Normal"/>
    <w:rsid w:val="006C28D8"/>
    <w:pPr>
      <w:spacing w:after="240"/>
      <w:ind w:left="720" w:right="360" w:hanging="360"/>
      <w:jc w:val="both"/>
    </w:pPr>
    <w:rPr>
      <w:spacing w:val="-5"/>
      <w:sz w:val="24"/>
    </w:rPr>
  </w:style>
  <w:style w:type="character" w:styleId="PageNumber">
    <w:name w:val="page number"/>
    <w:rsid w:val="006C28D8"/>
    <w:rPr>
      <w:b/>
    </w:rPr>
  </w:style>
  <w:style w:type="paragraph" w:customStyle="1" w:styleId="Picture">
    <w:name w:val="Picture"/>
    <w:basedOn w:val="BodyText"/>
    <w:next w:val="Caption"/>
    <w:rsid w:val="006C28D8"/>
    <w:pPr>
      <w:keepNext/>
    </w:pPr>
  </w:style>
  <w:style w:type="paragraph" w:customStyle="1" w:styleId="PartLabel">
    <w:name w:val="Part Label"/>
    <w:basedOn w:val="Normal"/>
    <w:next w:val="Normal"/>
    <w:rsid w:val="006C28D8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Title">
    <w:name w:val="Part Title"/>
    <w:basedOn w:val="Normal"/>
    <w:next w:val="PartLabel"/>
    <w:rsid w:val="006C28D8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styleId="ListParagraph">
    <w:name w:val="List Paragraph"/>
    <w:basedOn w:val="Normal"/>
    <w:uiPriority w:val="34"/>
    <w:qFormat/>
    <w:rsid w:val="003E4B1F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9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6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8348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26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6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769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oss%20Tunnicliffe\OneDrive%20-%20West%20Lothian%20College\Documents\Custom%20Office%20Templates\Tutorial%20Documen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19A2AF7F8CC34E90ED9628ABDE6FAC" ma:contentTypeVersion="16" ma:contentTypeDescription="Create a new document." ma:contentTypeScope="" ma:versionID="1d492058c8da78101001a2d46b9edbce">
  <xsd:schema xmlns:xsd="http://www.w3.org/2001/XMLSchema" xmlns:xs="http://www.w3.org/2001/XMLSchema" xmlns:p="http://schemas.microsoft.com/office/2006/metadata/properties" xmlns:ns1="http://schemas.microsoft.com/sharepoint/v3" xmlns:ns3="30a224d8-5920-4536-9eb9-8be2b57da01e" xmlns:ns4="e6307345-b130-4945-9535-8640e40cf92f" targetNamespace="http://schemas.microsoft.com/office/2006/metadata/properties" ma:root="true" ma:fieldsID="0d6fc564475c75944e3d673820826ff0" ns1:_="" ns3:_="" ns4:_="">
    <xsd:import namespace="http://schemas.microsoft.com/sharepoint/v3"/>
    <xsd:import namespace="30a224d8-5920-4536-9eb9-8be2b57da01e"/>
    <xsd:import namespace="e6307345-b130-4945-9535-8640e40cf92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1:_ip_UnifiedCompliancePolicyProperties" minOccurs="0"/>
                <xsd:element ref="ns1:_ip_UnifiedCompliancePolicyUIAc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224d8-5920-4536-9eb9-8be2b57da0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307345-b130-4945-9535-8640e40cf92f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6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518239-84D4-49CE-814B-26522E7D74A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206615EE-8056-41C1-A7EB-EE7CF6EFE3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B1DF24B-6439-4E39-B77A-7C2A8DA358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0a224d8-5920-4536-9eb9-8be2b57da01e"/>
    <ds:schemaRef ds:uri="e6307345-b130-4945-9535-8640e40cf9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Tutorial Document</Template>
  <TotalTime>72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Tutorial 01 - Network Types</vt:lpstr>
    </vt:vector>
  </TitlesOfParts>
  <Company>West Lothain College</Company>
  <LinksUpToDate>false</LinksUpToDate>
  <CharactersWithSpaces>2235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01 - Network Types</dc:title>
  <dc:subject>Networking</dc:subject>
  <dc:creator>Ross Tunnicliffe</dc:creator>
  <cp:keywords/>
  <dc:description/>
  <cp:lastModifiedBy>Connor Campbell</cp:lastModifiedBy>
  <cp:revision>4</cp:revision>
  <dcterms:created xsi:type="dcterms:W3CDTF">2022-08-27T10:07:00Z</dcterms:created>
  <dcterms:modified xsi:type="dcterms:W3CDTF">2025-08-26T09:37:00Z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0x010100D319A2AF7F8CC34E90ED9628ABDE6FAC</vt:lpwstr>
  </property>
</Properties>
</file>